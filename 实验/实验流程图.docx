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A4785" w14:textId="3E90D7E6" w:rsidR="009F4AC9" w:rsidRDefault="005C42B0" w:rsidP="00400F23">
      <w:pPr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31C1BC8" wp14:editId="3BE430A8">
                <wp:simplePos x="0" y="0"/>
                <wp:positionH relativeFrom="column">
                  <wp:posOffset>8463280</wp:posOffset>
                </wp:positionH>
                <wp:positionV relativeFrom="paragraph">
                  <wp:posOffset>2423614</wp:posOffset>
                </wp:positionV>
                <wp:extent cx="1447165" cy="589280"/>
                <wp:effectExtent l="0" t="0" r="0" b="1270"/>
                <wp:wrapSquare wrapText="bothSides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165" cy="589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28338" w14:textId="77777777" w:rsidR="000330A8" w:rsidRPr="002D1DBD" w:rsidRDefault="000330A8" w:rsidP="000330A8">
                            <w:pPr>
                              <w:spacing w:line="24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  <w:t>Semi-structured</w:t>
                            </w:r>
                          </w:p>
                          <w:p w14:paraId="0A10B112" w14:textId="77777777" w:rsidR="000330A8" w:rsidRPr="002D1DBD" w:rsidRDefault="000330A8" w:rsidP="000330A8">
                            <w:pPr>
                              <w:spacing w:line="24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  <w:t>Interview</w:t>
                            </w:r>
                          </w:p>
                          <w:p w14:paraId="3D65BC15" w14:textId="77777777" w:rsidR="000330A8" w:rsidRDefault="000330A8" w:rsidP="000330A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C1BC8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666.4pt;margin-top:190.85pt;width:113.95pt;height:46.4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" filled="f" stroked="f">
                <v:textbox>
                  <w:txbxContent>
                    <w:p w14:paraId="1F228338" w14:textId="77777777" w:rsidR="000330A8" w:rsidRPr="002D1DBD" w:rsidRDefault="000330A8" w:rsidP="000330A8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position w:val="-6"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 w:hint="eastAsia"/>
                          <w:b/>
                          <w:bCs/>
                          <w:position w:val="-6"/>
                          <w:sz w:val="28"/>
                          <w:szCs w:val="28"/>
                        </w:rPr>
                        <w:t>Semi-structured</w:t>
                      </w:r>
                    </w:p>
                    <w:p w14:paraId="0A10B112" w14:textId="77777777" w:rsidR="000330A8" w:rsidRPr="002D1DBD" w:rsidRDefault="000330A8" w:rsidP="000330A8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position w:val="-6"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 w:hint="eastAsia"/>
                          <w:b/>
                          <w:bCs/>
                          <w:position w:val="-6"/>
                          <w:sz w:val="28"/>
                          <w:szCs w:val="28"/>
                        </w:rPr>
                        <w:t>Interview</w:t>
                      </w:r>
                    </w:p>
                    <w:p w14:paraId="3D65BC15" w14:textId="77777777" w:rsidR="000330A8" w:rsidRDefault="000330A8" w:rsidP="000330A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769CE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8F0D776" wp14:editId="4F4E2F80">
                <wp:simplePos x="0" y="0"/>
                <wp:positionH relativeFrom="margin">
                  <wp:posOffset>6979920</wp:posOffset>
                </wp:positionH>
                <wp:positionV relativeFrom="paragraph">
                  <wp:posOffset>2451100</wp:posOffset>
                </wp:positionV>
                <wp:extent cx="1364615" cy="532765"/>
                <wp:effectExtent l="0" t="0" r="0" b="635"/>
                <wp:wrapSquare wrapText="bothSides"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615" cy="53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72E22" w14:textId="1755C59E" w:rsidR="00796B81" w:rsidRPr="000769CE" w:rsidRDefault="00796B81" w:rsidP="000769CE">
                            <w:pPr>
                              <w:spacing w:after="0" w:line="32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769C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SUS</w:t>
                            </w:r>
                          </w:p>
                          <w:p w14:paraId="38791CA5" w14:textId="00E6D623" w:rsidR="000769CE" w:rsidRPr="000769CE" w:rsidRDefault="00645E46" w:rsidP="000769CE">
                            <w:pPr>
                              <w:spacing w:after="0" w:line="32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Q</w:t>
                            </w:r>
                            <w:r w:rsidR="000769CE" w:rsidRPr="000769C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uestionnaire</w:t>
                            </w:r>
                          </w:p>
                          <w:p w14:paraId="7E630820" w14:textId="77777777" w:rsidR="000769CE" w:rsidRDefault="000769CE" w:rsidP="00796B81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51B4196" w14:textId="77777777" w:rsidR="000769CE" w:rsidRPr="000330A8" w:rsidRDefault="000769CE" w:rsidP="00796B81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0D77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49.6pt;margin-top:193pt;width:107.45pt;height:41.9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" filled="f" stroked="f">
                <v:textbox>
                  <w:txbxContent>
                    <w:p w14:paraId="60472E22" w14:textId="1755C59E" w:rsidR="00796B81" w:rsidRPr="000769CE" w:rsidRDefault="00796B81" w:rsidP="000769CE">
                      <w:pPr>
                        <w:spacing w:after="0" w:line="32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769C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SUS</w:t>
                      </w:r>
                    </w:p>
                    <w:p w14:paraId="38791CA5" w14:textId="00E6D623" w:rsidR="000769CE" w:rsidRPr="000769CE" w:rsidRDefault="00645E46" w:rsidP="000769CE">
                      <w:pPr>
                        <w:spacing w:after="0" w:line="32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Q</w:t>
                      </w:r>
                      <w:r w:rsidR="000769CE" w:rsidRPr="000769C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uestionnaire</w:t>
                      </w:r>
                    </w:p>
                    <w:p w14:paraId="7E630820" w14:textId="77777777" w:rsidR="000769CE" w:rsidRDefault="000769CE" w:rsidP="00796B81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51B4196" w14:textId="77777777" w:rsidR="000769CE" w:rsidRPr="000330A8" w:rsidRDefault="000769CE" w:rsidP="00796B81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69CE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A78046F" wp14:editId="46CFDBD9">
                <wp:simplePos x="0" y="0"/>
                <wp:positionH relativeFrom="margin">
                  <wp:posOffset>3206750</wp:posOffset>
                </wp:positionH>
                <wp:positionV relativeFrom="paragraph">
                  <wp:posOffset>2388235</wp:posOffset>
                </wp:positionV>
                <wp:extent cx="1247140" cy="502285"/>
                <wp:effectExtent l="0" t="0" r="0" b="0"/>
                <wp:wrapSquare wrapText="bothSides"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140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A06CA" w14:textId="4A539477" w:rsidR="002D0198" w:rsidRPr="002D1DBD" w:rsidRDefault="00645E46" w:rsidP="000769CE">
                            <w:pPr>
                              <w:spacing w:line="32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 w:rsidR="000769CE" w:rsidRPr="000769C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ontrolled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E</w:t>
                            </w:r>
                            <w:r w:rsidR="000769CE" w:rsidRPr="000769C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xperiment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8046F" id="_x0000_s1027" type="#_x0000_t202" style="position:absolute;left:0;text-align:left;margin-left:252.5pt;margin-top:188.05pt;width:98.2pt;height:39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" filled="f" stroked="f">
                <v:textbox>
                  <w:txbxContent>
                    <w:p w14:paraId="764A06CA" w14:textId="4A539477" w:rsidR="002D0198" w:rsidRPr="002D1DBD" w:rsidRDefault="00645E46" w:rsidP="000769CE">
                      <w:pPr>
                        <w:spacing w:line="32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  <w:r w:rsidR="000769CE" w:rsidRPr="000769C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 xml:space="preserve">ontrolled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E</w:t>
                      </w:r>
                      <w:r w:rsidR="000769CE" w:rsidRPr="000769C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xperiment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51C1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BE2509" wp14:editId="5E85683F">
                <wp:simplePos x="0" y="0"/>
                <wp:positionH relativeFrom="column">
                  <wp:posOffset>5008323</wp:posOffset>
                </wp:positionH>
                <wp:positionV relativeFrom="paragraph">
                  <wp:posOffset>1048051</wp:posOffset>
                </wp:positionV>
                <wp:extent cx="1529778" cy="520038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778" cy="520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E6B82" w14:textId="77777777" w:rsidR="00251C1E" w:rsidRPr="00251C1E" w:rsidRDefault="00251C1E" w:rsidP="00251C1E">
                            <w:pPr>
                              <w:spacing w:after="0" w:line="30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51C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Control Group</w:t>
                            </w:r>
                            <w:r w:rsidRPr="00251C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137F26F5" w14:textId="77777777" w:rsidR="00251C1E" w:rsidRPr="00251C1E" w:rsidRDefault="00251C1E" w:rsidP="00251C1E">
                            <w:pPr>
                              <w:spacing w:after="0" w:line="30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51C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Sou-yun</w:t>
                            </w:r>
                          </w:p>
                          <w:p w14:paraId="6525F6D0" w14:textId="77777777" w:rsidR="00251C1E" w:rsidRDefault="00251C1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E2509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394.35pt;margin-top:82.5pt;width:120.45pt;height:40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" filled="f" stroked="f" strokeweight=".5pt">
                <v:textbox>
                  <w:txbxContent>
                    <w:p w14:paraId="184E6B82" w14:textId="77777777" w:rsidR="00251C1E" w:rsidRPr="00251C1E" w:rsidRDefault="00251C1E" w:rsidP="00251C1E">
                      <w:pPr>
                        <w:spacing w:after="0" w:line="30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51C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Control Group</w:t>
                      </w:r>
                      <w:r w:rsidRPr="00251C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：</w:t>
                      </w:r>
                    </w:p>
                    <w:p w14:paraId="137F26F5" w14:textId="77777777" w:rsidR="00251C1E" w:rsidRPr="00251C1E" w:rsidRDefault="00251C1E" w:rsidP="00251C1E">
                      <w:pPr>
                        <w:spacing w:after="0" w:line="30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51C1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Sou-yun</w:t>
                      </w:r>
                    </w:p>
                    <w:p w14:paraId="6525F6D0" w14:textId="77777777" w:rsidR="00251C1E" w:rsidRDefault="00251C1E"/>
                  </w:txbxContent>
                </v:textbox>
              </v:shape>
            </w:pict>
          </mc:Fallback>
        </mc:AlternateContent>
      </w:r>
      <w:r w:rsidR="00251C1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72A46B5" wp14:editId="3447DC68">
                <wp:simplePos x="0" y="0"/>
                <wp:positionH relativeFrom="column">
                  <wp:posOffset>4770755</wp:posOffset>
                </wp:positionH>
                <wp:positionV relativeFrom="paragraph">
                  <wp:posOffset>2293584</wp:posOffset>
                </wp:positionV>
                <wp:extent cx="2010813" cy="511371"/>
                <wp:effectExtent l="0" t="0" r="0" b="317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813" cy="511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C9162" w14:textId="77777777" w:rsidR="00251C1E" w:rsidRPr="00251C1E" w:rsidRDefault="00251C1E" w:rsidP="00251C1E">
                            <w:pPr>
                              <w:spacing w:after="0" w:line="30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51C1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Experimental Group</w:t>
                            </w:r>
                            <w:r w:rsidRPr="00251C1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7DD9F75D" w14:textId="3F4206B6" w:rsidR="00251C1E" w:rsidRDefault="00251C1E" w:rsidP="00251C1E">
                            <w:pPr>
                              <w:spacing w:after="0" w:line="3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 w:rsidRPr="00251C1E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VerseColor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A46B5" id="文本框 10" o:spid="_x0000_s1030" type="#_x0000_t202" style="position:absolute;left:0;text-align:left;margin-left:375.65pt;margin-top:180.6pt;width:158.35pt;height:40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" filled="f" stroked="f" strokeweight=".5pt">
                <v:textbox>
                  <w:txbxContent>
                    <w:p w14:paraId="095C9162" w14:textId="77777777" w:rsidR="00251C1E" w:rsidRPr="00251C1E" w:rsidRDefault="00251C1E" w:rsidP="00251C1E">
                      <w:pPr>
                        <w:spacing w:after="0" w:line="30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51C1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Experimental Group</w:t>
                      </w:r>
                      <w:r w:rsidRPr="00251C1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：</w:t>
                      </w:r>
                    </w:p>
                    <w:p w14:paraId="7DD9F75D" w14:textId="3F4206B6" w:rsidR="00251C1E" w:rsidRDefault="00251C1E" w:rsidP="00251C1E">
                      <w:pPr>
                        <w:spacing w:after="0" w:line="300" w:lineRule="exact"/>
                        <w:jc w:val="center"/>
                        <w:rPr>
                          <w:rFonts w:hint="eastAsia"/>
                        </w:rPr>
                      </w:pPr>
                      <w:r w:rsidRPr="00251C1E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VerseColor</w:t>
                      </w:r>
                    </w:p>
                  </w:txbxContent>
                </v:textbox>
              </v:shape>
            </w:pict>
          </mc:Fallback>
        </mc:AlternateContent>
      </w:r>
      <w:r w:rsidR="000330A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AF5C4D" wp14:editId="120F05AD">
                <wp:simplePos x="0" y="0"/>
                <wp:positionH relativeFrom="column">
                  <wp:posOffset>4795520</wp:posOffset>
                </wp:positionH>
                <wp:positionV relativeFrom="paragraph">
                  <wp:posOffset>2296118</wp:posOffset>
                </wp:positionV>
                <wp:extent cx="1957070" cy="472367"/>
                <wp:effectExtent l="0" t="0" r="24130" b="23495"/>
                <wp:wrapNone/>
                <wp:docPr id="3" name="矩形: 圆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070" cy="472367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4AF38" id="矩形: 圆角 3" o:spid="_x0000_s1026" style="position:absolute;left:0;text-align:left;margin-left:377.6pt;margin-top:180.8pt;width:154.1pt;height:37.2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" filled="f" strokecolor="windowText" strokeweight="1pt">
                <v:stroke joinstyle="miter"/>
              </v:roundrect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112BA5B" wp14:editId="5B9CC846">
                <wp:simplePos x="0" y="0"/>
                <wp:positionH relativeFrom="column">
                  <wp:posOffset>4576178</wp:posOffset>
                </wp:positionH>
                <wp:positionV relativeFrom="paragraph">
                  <wp:posOffset>1669939</wp:posOffset>
                </wp:positionV>
                <wp:extent cx="701675" cy="427990"/>
                <wp:effectExtent l="0" t="0" r="0" b="0"/>
                <wp:wrapSquare wrapText="bothSides"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" cy="427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E344E" w14:textId="0EE0BAD8" w:rsidR="002D0198" w:rsidRPr="002D1DBD" w:rsidRDefault="002D0198" w:rsidP="002D019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 w:hint="eastAsia"/>
                                <w:sz w:val="28"/>
                                <w:szCs w:val="28"/>
                              </w:rPr>
                              <w:t>15Min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BA5B" id="_x0000_s1031" type="#_x0000_t202" style="position:absolute;left:0;text-align:left;margin-left:360.35pt;margin-top:131.5pt;width:55.25pt;height:33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" filled="f" stroked="f">
                <v:textbox>
                  <w:txbxContent>
                    <w:p w14:paraId="6A0E344E" w14:textId="0EE0BAD8" w:rsidR="002D0198" w:rsidRPr="002D1DBD" w:rsidRDefault="002D0198" w:rsidP="002D019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 w:hint="eastAsia"/>
                          <w:sz w:val="28"/>
                          <w:szCs w:val="28"/>
                        </w:rPr>
                        <w:t>15Min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8F65BE8" wp14:editId="384C7EFE">
                <wp:simplePos x="0" y="0"/>
                <wp:positionH relativeFrom="margin">
                  <wp:posOffset>1681022</wp:posOffset>
                </wp:positionH>
                <wp:positionV relativeFrom="paragraph">
                  <wp:posOffset>2388569</wp:posOffset>
                </wp:positionV>
                <wp:extent cx="1334135" cy="688975"/>
                <wp:effectExtent l="0" t="0" r="0" b="0"/>
                <wp:wrapSquare wrapText="bothSides"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4135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8BB22" w14:textId="32937E57" w:rsidR="007951BE" w:rsidRPr="002D1DBD" w:rsidRDefault="007951BE" w:rsidP="002D1DBD">
                            <w:pPr>
                              <w:spacing w:line="32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Background &amp; Pre-test Questionnaire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65BE8" id="_x0000_s1032" type="#_x0000_t202" style="position:absolute;left:0;text-align:left;margin-left:132.35pt;margin-top:188.1pt;width:105.05pt;height:54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" filled="f" stroked="f">
                <v:textbox>
                  <w:txbxContent>
                    <w:p w14:paraId="64E8BB22" w14:textId="32937E57" w:rsidR="007951BE" w:rsidRPr="002D1DBD" w:rsidRDefault="007951BE" w:rsidP="002D1DBD">
                      <w:pPr>
                        <w:spacing w:line="32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</w:rPr>
                        <w:t>Background &amp; Pre-test Questionnaire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17026DF" wp14:editId="6060D4F4">
                <wp:simplePos x="0" y="0"/>
                <wp:positionH relativeFrom="column">
                  <wp:posOffset>955675</wp:posOffset>
                </wp:positionH>
                <wp:positionV relativeFrom="paragraph">
                  <wp:posOffset>1621790</wp:posOffset>
                </wp:positionV>
                <wp:extent cx="475615" cy="389255"/>
                <wp:effectExtent l="0" t="0" r="0" b="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89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0F860" w14:textId="50D44E75" w:rsidR="00DC1712" w:rsidRPr="002D1DBD" w:rsidRDefault="00DC171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026DF" id="_x0000_s1033" type="#_x0000_t202" style="position:absolute;left:0;text-align:left;margin-left:75.25pt;margin-top:127.7pt;width:37.45pt;height:30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" filled="f" stroked="f">
                <v:textbox>
                  <w:txbxContent>
                    <w:p w14:paraId="5470F860" w14:textId="50D44E75" w:rsidR="00DC1712" w:rsidRPr="002D1DBD" w:rsidRDefault="00DC171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RQ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ECAA48C" wp14:editId="02F5DA1A">
                <wp:simplePos x="0" y="0"/>
                <wp:positionH relativeFrom="column">
                  <wp:posOffset>-680720</wp:posOffset>
                </wp:positionH>
                <wp:positionV relativeFrom="paragraph">
                  <wp:posOffset>396240</wp:posOffset>
                </wp:positionV>
                <wp:extent cx="2083435" cy="436245"/>
                <wp:effectExtent l="0" t="0" r="12065" b="2095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4362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AD22D" w14:textId="62EA0513" w:rsidR="00DC1712" w:rsidRPr="007476CE" w:rsidRDefault="00DC1712" w:rsidP="00AB3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76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Formative Study</w:t>
                            </w:r>
                          </w:p>
                          <w:p w14:paraId="519926CF" w14:textId="77777777" w:rsidR="002D1DBD" w:rsidRDefault="002D1DB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AA48C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-53.6pt;margin-top:31.2pt;width:164.05pt;height:34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" fillcolor="#e2efd9 [665]">
                <v:textbox inset=",.3mm">
                  <w:txbxContent>
                    <w:p w14:paraId="7CEAD22D" w14:textId="62EA0513" w:rsidR="00DC1712" w:rsidRPr="007476CE" w:rsidRDefault="00DC1712" w:rsidP="00AB37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7476C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Formative Study</w:t>
                      </w:r>
                    </w:p>
                    <w:p w14:paraId="519926CF" w14:textId="77777777" w:rsidR="002D1DBD" w:rsidRDefault="002D1DB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6408FC0" wp14:editId="60742069">
                <wp:simplePos x="0" y="0"/>
                <wp:positionH relativeFrom="column">
                  <wp:posOffset>1633220</wp:posOffset>
                </wp:positionH>
                <wp:positionV relativeFrom="paragraph">
                  <wp:posOffset>403860</wp:posOffset>
                </wp:positionV>
                <wp:extent cx="8068945" cy="428625"/>
                <wp:effectExtent l="0" t="0" r="27305" b="28575"/>
                <wp:wrapSquare wrapText="bothSides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8945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E769D" w14:textId="7E77CDA7" w:rsidR="00400F23" w:rsidRPr="007476CE" w:rsidRDefault="00400F23" w:rsidP="00033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76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Workshop User Study</w:t>
                            </w:r>
                          </w:p>
                        </w:txbxContent>
                      </wps:txbx>
                      <wps:bodyPr rot="0" vert="horz" wrap="square" lIns="91440" tIns="1080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08FC0" id="_x0000_s1035" type="#_x0000_t202" style="position:absolute;left:0;text-align:left;margin-left:128.6pt;margin-top:31.8pt;width:635.35pt;height:33.7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" fillcolor="#d9e2f3 [660]">
                <v:textbox inset=",.3mm">
                  <w:txbxContent>
                    <w:p w14:paraId="77EE769D" w14:textId="7E77CDA7" w:rsidR="00400F23" w:rsidRPr="007476CE" w:rsidRDefault="00400F23" w:rsidP="000330A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7476C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Workshop User Study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3C24C4E" wp14:editId="557A1B22">
                <wp:simplePos x="0" y="0"/>
                <wp:positionH relativeFrom="column">
                  <wp:posOffset>-740489</wp:posOffset>
                </wp:positionH>
                <wp:positionV relativeFrom="paragraph">
                  <wp:posOffset>2357755</wp:posOffset>
                </wp:positionV>
                <wp:extent cx="1447165" cy="589280"/>
                <wp:effectExtent l="0" t="0" r="0" b="127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165" cy="589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6A245" w14:textId="10D842F9" w:rsidR="002D1DBD" w:rsidRPr="002D1DBD" w:rsidRDefault="002D1DBD" w:rsidP="002D1DBD">
                            <w:pPr>
                              <w:spacing w:line="24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  <w:t>Semi-structured</w:t>
                            </w:r>
                          </w:p>
                          <w:p w14:paraId="1DCC2189" w14:textId="77777777" w:rsidR="002D1DBD" w:rsidRPr="002D1DBD" w:rsidRDefault="002D1DBD" w:rsidP="002D1DBD">
                            <w:pPr>
                              <w:spacing w:line="24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</w:pPr>
                            <w:r w:rsidRPr="002D1DBD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position w:val="-6"/>
                                <w:sz w:val="28"/>
                                <w:szCs w:val="28"/>
                              </w:rPr>
                              <w:t>Interview</w:t>
                            </w:r>
                          </w:p>
                          <w:p w14:paraId="56E92938" w14:textId="7DB4817B" w:rsidR="002D1DBD" w:rsidRDefault="002D1DB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24C4E" id="_x0000_s1036" type="#_x0000_t202" style="position:absolute;left:0;text-align:left;margin-left:-58.3pt;margin-top:185.65pt;width:113.95pt;height:46.4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" filled="f" stroked="f">
                <v:textbox>
                  <w:txbxContent>
                    <w:p w14:paraId="5146A245" w14:textId="10D842F9" w:rsidR="002D1DBD" w:rsidRPr="002D1DBD" w:rsidRDefault="002D1DBD" w:rsidP="002D1DBD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position w:val="-6"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 w:hint="eastAsia"/>
                          <w:b/>
                          <w:bCs/>
                          <w:position w:val="-6"/>
                          <w:sz w:val="28"/>
                          <w:szCs w:val="28"/>
                        </w:rPr>
                        <w:t>Semi-structured</w:t>
                      </w:r>
                    </w:p>
                    <w:p w14:paraId="1DCC2189" w14:textId="77777777" w:rsidR="002D1DBD" w:rsidRPr="002D1DBD" w:rsidRDefault="002D1DBD" w:rsidP="002D1DBD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position w:val="-6"/>
                          <w:sz w:val="28"/>
                          <w:szCs w:val="28"/>
                        </w:rPr>
                      </w:pPr>
                      <w:r w:rsidRPr="002D1DBD">
                        <w:rPr>
                          <w:rFonts w:ascii="Times New Roman" w:hAnsi="Times New Roman" w:cs="Times New Roman" w:hint="eastAsia"/>
                          <w:b/>
                          <w:bCs/>
                          <w:position w:val="-6"/>
                          <w:sz w:val="28"/>
                          <w:szCs w:val="28"/>
                        </w:rPr>
                        <w:t>Interview</w:t>
                      </w:r>
                    </w:p>
                    <w:p w14:paraId="56E92938" w14:textId="7DB4817B" w:rsidR="002D1DBD" w:rsidRDefault="002D1DB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D1DB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704D4F" wp14:editId="4169CF4A">
                <wp:simplePos x="0" y="0"/>
                <wp:positionH relativeFrom="column">
                  <wp:posOffset>4771348</wp:posOffset>
                </wp:positionH>
                <wp:positionV relativeFrom="paragraph">
                  <wp:posOffset>1049827</wp:posOffset>
                </wp:positionV>
                <wp:extent cx="1957070" cy="472367"/>
                <wp:effectExtent l="0" t="0" r="24130" b="23495"/>
                <wp:wrapNone/>
                <wp:docPr id="57" name="矩形: 圆角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070" cy="47236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79DAAD" id="矩形: 圆角 57" o:spid="_x0000_s1026" style="position:absolute;left:0;text-align:left;margin-left:375.7pt;margin-top:82.65pt;width:154.1pt;height:37.2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" filled="f" strokecolor="black [3213]" strokeweight="1pt">
                <v:stroke joinstyle="miter"/>
              </v:roundrect>
            </w:pict>
          </mc:Fallback>
        </mc:AlternateContent>
      </w:r>
      <w:r w:rsidR="00E67F23"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79DC9C30" wp14:editId="4B0BA08B">
            <wp:simplePos x="0" y="0"/>
            <wp:positionH relativeFrom="margin">
              <wp:posOffset>3540125</wp:posOffset>
            </wp:positionH>
            <wp:positionV relativeFrom="paragraph">
              <wp:posOffset>1478771</wp:posOffset>
            </wp:positionV>
            <wp:extent cx="618490" cy="801370"/>
            <wp:effectExtent l="0" t="0" r="0" b="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439"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761666AC" wp14:editId="3BC47D6A">
            <wp:simplePos x="0" y="0"/>
            <wp:positionH relativeFrom="margin">
              <wp:posOffset>2036445</wp:posOffset>
            </wp:positionH>
            <wp:positionV relativeFrom="paragraph">
              <wp:posOffset>1521662</wp:posOffset>
            </wp:positionV>
            <wp:extent cx="666750" cy="666750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439">
        <w:rPr>
          <w:noProof/>
        </w:rPr>
        <w:drawing>
          <wp:anchor distT="0" distB="0" distL="114300" distR="114300" simplePos="0" relativeHeight="251721728" behindDoc="0" locked="0" layoutInCell="1" allowOverlap="1" wp14:anchorId="60166A9D" wp14:editId="1ECDDF84">
            <wp:simplePos x="0" y="0"/>
            <wp:positionH relativeFrom="margin">
              <wp:posOffset>8883015</wp:posOffset>
            </wp:positionH>
            <wp:positionV relativeFrom="paragraph">
              <wp:posOffset>1621790</wp:posOffset>
            </wp:positionV>
            <wp:extent cx="592455" cy="588645"/>
            <wp:effectExtent l="0" t="0" r="0" b="1905"/>
            <wp:wrapSquare wrapText="bothSides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43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54856F" wp14:editId="7F585D95">
                <wp:simplePos x="0" y="0"/>
                <wp:positionH relativeFrom="column">
                  <wp:posOffset>8590915</wp:posOffset>
                </wp:positionH>
                <wp:positionV relativeFrom="paragraph">
                  <wp:posOffset>1334294</wp:posOffset>
                </wp:positionV>
                <wp:extent cx="1174115" cy="1139190"/>
                <wp:effectExtent l="0" t="0" r="26035" b="22860"/>
                <wp:wrapNone/>
                <wp:docPr id="48" name="流程图: 接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15" cy="1139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31D5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48" o:spid="_x0000_s1026" type="#_x0000_t120" style="position:absolute;left:0;text-align:left;margin-left:676.45pt;margin-top:105.05pt;width:92.45pt;height:89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" filled="f" strokecolor="black [3213]" strokeweight="1.5pt">
                <v:stroke joinstyle="miter"/>
              </v:shape>
            </w:pict>
          </mc:Fallback>
        </mc:AlternateContent>
      </w:r>
      <w:r w:rsidR="00DA5439">
        <w:rPr>
          <w:rFonts w:hint="eastAsia"/>
          <w:noProof/>
        </w:rPr>
        <w:drawing>
          <wp:anchor distT="0" distB="0" distL="114300" distR="114300" simplePos="0" relativeHeight="251658237" behindDoc="0" locked="0" layoutInCell="1" allowOverlap="1" wp14:anchorId="08F07835" wp14:editId="6A3F708E">
            <wp:simplePos x="0" y="0"/>
            <wp:positionH relativeFrom="margin">
              <wp:posOffset>7419063</wp:posOffset>
            </wp:positionH>
            <wp:positionV relativeFrom="paragraph">
              <wp:posOffset>1599396</wp:posOffset>
            </wp:positionV>
            <wp:extent cx="520700" cy="588645"/>
            <wp:effectExtent l="0" t="0" r="0" b="1905"/>
            <wp:wrapSquare wrapText="bothSides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8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439">
        <w:rPr>
          <w:noProof/>
        </w:rPr>
        <w:drawing>
          <wp:anchor distT="0" distB="0" distL="114300" distR="114300" simplePos="0" relativeHeight="251657212" behindDoc="0" locked="0" layoutInCell="1" allowOverlap="1" wp14:anchorId="7A8F23F0" wp14:editId="1511E6C4">
            <wp:simplePos x="0" y="0"/>
            <wp:positionH relativeFrom="margin">
              <wp:posOffset>-333808</wp:posOffset>
            </wp:positionH>
            <wp:positionV relativeFrom="paragraph">
              <wp:posOffset>1570364</wp:posOffset>
            </wp:positionV>
            <wp:extent cx="609600" cy="605790"/>
            <wp:effectExtent l="0" t="0" r="0" b="381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5790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E5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C6F2EE" wp14:editId="7C85B443">
                <wp:simplePos x="0" y="0"/>
                <wp:positionH relativeFrom="column">
                  <wp:posOffset>8270318</wp:posOffset>
                </wp:positionH>
                <wp:positionV relativeFrom="paragraph">
                  <wp:posOffset>1917369</wp:posOffset>
                </wp:positionV>
                <wp:extent cx="307340" cy="0"/>
                <wp:effectExtent l="0" t="76200" r="35560" b="7620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4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chemeClr val="bg2">
                              <a:lumMod val="50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0F881" id="直接连接符 47" o:spid="_x0000_s1026" style="position:absolute;left:0;text-align:lef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1.2pt,150.95pt" to="675.4pt,1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" strokecolor="#747070 [1614]" strokeweight="2.25pt">
                <v:stroke dashstyle="dash" endarrow="block"/>
              </v:line>
            </w:pict>
          </mc:Fallback>
        </mc:AlternateContent>
      </w:r>
      <w:r w:rsidR="00427E5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EF02D0" wp14:editId="5918EE76">
                <wp:simplePos x="0" y="0"/>
                <wp:positionH relativeFrom="column">
                  <wp:posOffset>4451985</wp:posOffset>
                </wp:positionH>
                <wp:positionV relativeFrom="paragraph">
                  <wp:posOffset>1193165</wp:posOffset>
                </wp:positionV>
                <wp:extent cx="320675" cy="1384300"/>
                <wp:effectExtent l="19050" t="19050" r="3175" b="25400"/>
                <wp:wrapNone/>
                <wp:docPr id="29" name="左大括号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1384300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D2E3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29" o:spid="_x0000_s1026" type="#_x0000_t87" style="position:absolute;left:0;text-align:left;margin-left:350.55pt;margin-top:93.95pt;width:25.25pt;height:10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" adj="417" strokecolor="#747070 [1614]" strokeweight="2.25pt">
                <v:stroke joinstyle="miter"/>
              </v:shape>
            </w:pict>
          </mc:Fallback>
        </mc:AlternateContent>
      </w:r>
      <w:r w:rsidR="00427E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0D89C6" wp14:editId="11E42911">
                <wp:simplePos x="0" y="0"/>
                <wp:positionH relativeFrom="column">
                  <wp:posOffset>359482</wp:posOffset>
                </wp:positionH>
                <wp:positionV relativeFrom="paragraph">
                  <wp:posOffset>1151890</wp:posOffset>
                </wp:positionV>
                <wp:extent cx="823393" cy="294640"/>
                <wp:effectExtent l="0" t="0" r="15240" b="29210"/>
                <wp:wrapNone/>
                <wp:docPr id="17" name="箭头: 上弧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393" cy="294640"/>
                        </a:xfrm>
                        <a:prstGeom prst="curvedDownArrow">
                          <a:avLst>
                            <a:gd name="adj1" fmla="val 25000"/>
                            <a:gd name="adj2" fmla="val 50000"/>
                            <a:gd name="adj3" fmla="val 2682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3175" cap="rnd">
                          <a:solidFill>
                            <a:schemeClr val="bg2">
                              <a:lumMod val="50000"/>
                            </a:schemeClr>
                          </a:solidFill>
                          <a:headEnd w="sm" len="sm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8760F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箭头: 上弧形 17" o:spid="_x0000_s1026" type="#_x0000_t105" style="position:absolute;left:0;text-align:left;margin-left:28.3pt;margin-top:90.7pt;width:64.85pt;height:2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" adj="17735,20634,15807" fillcolor="#747070 [1614]" strokecolor="#747070 [1614]" strokeweight=".25pt">
                <v:stroke startarrowwidth="narrow" startarrowlength="short" endcap="round"/>
              </v:shape>
            </w:pict>
          </mc:Fallback>
        </mc:AlternateContent>
      </w:r>
      <w:r w:rsidR="00400F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50D338" wp14:editId="459B0BDD">
                <wp:simplePos x="0" y="0"/>
                <wp:positionH relativeFrom="column">
                  <wp:posOffset>2933881</wp:posOffset>
                </wp:positionH>
                <wp:positionV relativeFrom="paragraph">
                  <wp:posOffset>1871637</wp:posOffset>
                </wp:positionV>
                <wp:extent cx="333691" cy="0"/>
                <wp:effectExtent l="0" t="76200" r="28575" b="7620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691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chemeClr val="bg2">
                              <a:lumMod val="50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FE679" id="直接连接符 24" o:spid="_x0000_s1026" style="position:absolute;left:0;text-align:lef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pt,147.35pt" to="257.25pt,1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" strokecolor="#747070 [1614]" strokeweight="2.25pt">
                <v:stroke dashstyle="dash" endarrow="block"/>
              </v:line>
            </w:pict>
          </mc:Fallback>
        </mc:AlternateContent>
      </w:r>
      <w:r w:rsidR="00400F2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C75AD7" wp14:editId="55482826">
                <wp:simplePos x="0" y="0"/>
                <wp:positionH relativeFrom="column">
                  <wp:posOffset>573757</wp:posOffset>
                </wp:positionH>
                <wp:positionV relativeFrom="paragraph">
                  <wp:posOffset>1865744</wp:posOffset>
                </wp:positionV>
                <wp:extent cx="353644" cy="0"/>
                <wp:effectExtent l="0" t="19050" r="2794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644" cy="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EF457" id="直接连接符 5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2pt,146.9pt" to="73.05pt,1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" strokecolor="#7f7f7f [1612]" strokeweight="2.25pt">
                <v:stroke dashstyle="dash"/>
              </v:line>
            </w:pict>
          </mc:Fallback>
        </mc:AlternateContent>
      </w:r>
      <w:r w:rsidR="00400F2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8F2B7A" wp14:editId="68732C26">
                <wp:simplePos x="0" y="0"/>
                <wp:positionH relativeFrom="column">
                  <wp:posOffset>1405818</wp:posOffset>
                </wp:positionH>
                <wp:positionV relativeFrom="paragraph">
                  <wp:posOffset>1861934</wp:posOffset>
                </wp:positionV>
                <wp:extent cx="344976" cy="0"/>
                <wp:effectExtent l="0" t="19050" r="3619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97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chemeClr val="bg2">
                              <a:lumMod val="50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E8154" id="直接连接符 18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7pt,146.6pt" to="137.85pt,1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" strokecolor="#747070 [1614]" strokeweight="2.25pt">
                <v:stroke dashstyle="dash"/>
              </v:line>
            </w:pict>
          </mc:Fallback>
        </mc:AlternateContent>
      </w:r>
      <w:r w:rsidR="00796B8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E0FE8F" wp14:editId="7E8AABBA">
                <wp:simplePos x="0" y="0"/>
                <wp:positionH relativeFrom="column">
                  <wp:posOffset>7085517</wp:posOffset>
                </wp:positionH>
                <wp:positionV relativeFrom="paragraph">
                  <wp:posOffset>1317430</wp:posOffset>
                </wp:positionV>
                <wp:extent cx="1174419" cy="1139750"/>
                <wp:effectExtent l="0" t="0" r="26035" b="22860"/>
                <wp:wrapNone/>
                <wp:docPr id="44" name="流程图: 接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419" cy="113975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83D4A" id="流程图: 接点 44" o:spid="_x0000_s1026" type="#_x0000_t120" style="position:absolute;left:0;text-align:left;margin-left:557.9pt;margin-top:103.75pt;width:92.45pt;height:89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" filled="f" strokecolor="black [3213]" strokeweight="1.5pt">
                <v:stroke joinstyle="miter"/>
              </v:shape>
            </w:pict>
          </mc:Fallback>
        </mc:AlternateContent>
      </w:r>
      <w:r w:rsidR="00796B8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1A154F" wp14:editId="48F02D4F">
                <wp:simplePos x="0" y="0"/>
                <wp:positionH relativeFrom="margin">
                  <wp:posOffset>6751320</wp:posOffset>
                </wp:positionH>
                <wp:positionV relativeFrom="paragraph">
                  <wp:posOffset>1180420</wp:posOffset>
                </wp:positionV>
                <wp:extent cx="299022" cy="1438019"/>
                <wp:effectExtent l="0" t="19050" r="25400" b="10160"/>
                <wp:wrapNone/>
                <wp:docPr id="42" name="左大括号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9022" cy="1438019"/>
                        </a:xfrm>
                        <a:prstGeom prst="leftBrace">
                          <a:avLst>
                            <a:gd name="adj1" fmla="val 8333"/>
                            <a:gd name="adj2" fmla="val 49374"/>
                          </a:avLst>
                        </a:prstGeom>
                        <a:noFill/>
                        <a:ln w="28575" cap="flat" cmpd="sng" algn="ctr">
                          <a:solidFill>
                            <a:schemeClr val="bg2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DB04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42" o:spid="_x0000_s1026" type="#_x0000_t87" style="position:absolute;left:0;text-align:left;margin-left:531.6pt;margin-top:92.95pt;width:23.55pt;height:113.2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" adj="374,10665" strokecolor="#747070 [1614]" strokeweight="2.25pt">
                <v:stroke joinstyle="miter"/>
                <w10:wrap anchorx="margin"/>
              </v:shape>
            </w:pict>
          </mc:Fallback>
        </mc:AlternateContent>
      </w:r>
      <w:r w:rsidR="002D019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6701D7" wp14:editId="14C35233">
                <wp:simplePos x="0" y="0"/>
                <wp:positionH relativeFrom="column">
                  <wp:posOffset>4676008</wp:posOffset>
                </wp:positionH>
                <wp:positionV relativeFrom="paragraph">
                  <wp:posOffset>1746460</wp:posOffset>
                </wp:positionV>
                <wp:extent cx="480918" cy="346075"/>
                <wp:effectExtent l="0" t="0" r="14605" b="15875"/>
                <wp:wrapNone/>
                <wp:docPr id="31" name="流程图: 可选过程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18" cy="346075"/>
                        </a:xfrm>
                        <a:prstGeom prst="flowChartAlternateProces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19050" cap="flat" cmpd="sng" algn="ctr">
                          <a:solidFill>
                            <a:srgbClr val="A5A5A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32152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31" o:spid="_x0000_s1026" type="#_x0000_t176" style="position:absolute;left:0;text-align:left;margin-left:368.2pt;margin-top:137.5pt;width:37.85pt;height:27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" fillcolor="#cfcdcd [2894]" strokecolor="#434343" strokeweight="1.5pt"/>
            </w:pict>
          </mc:Fallback>
        </mc:AlternateContent>
      </w:r>
      <w:r w:rsidR="007951B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F94991" wp14:editId="5D496FFC">
                <wp:simplePos x="0" y="0"/>
                <wp:positionH relativeFrom="column">
                  <wp:posOffset>3256271</wp:posOffset>
                </wp:positionH>
                <wp:positionV relativeFrom="paragraph">
                  <wp:posOffset>1304429</wp:posOffset>
                </wp:positionV>
                <wp:extent cx="1174419" cy="1139750"/>
                <wp:effectExtent l="0" t="0" r="26035" b="22860"/>
                <wp:wrapNone/>
                <wp:docPr id="25" name="流程图: 接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419" cy="113975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5E113" id="流程图: 接点 25" o:spid="_x0000_s1026" type="#_x0000_t120" style="position:absolute;left:0;text-align:left;margin-left:256.4pt;margin-top:102.7pt;width:92.45pt;height:8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" filled="f" strokecolor="black [3213]" strokeweight="1.5pt">
                <v:stroke joinstyle="miter"/>
              </v:shape>
            </w:pict>
          </mc:Fallback>
        </mc:AlternateContent>
      </w:r>
      <w:r w:rsidR="007951B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4F503B" wp14:editId="169CD344">
                <wp:simplePos x="0" y="0"/>
                <wp:positionH relativeFrom="column">
                  <wp:posOffset>1750280</wp:posOffset>
                </wp:positionH>
                <wp:positionV relativeFrom="paragraph">
                  <wp:posOffset>1299845</wp:posOffset>
                </wp:positionV>
                <wp:extent cx="1174419" cy="1139750"/>
                <wp:effectExtent l="0" t="0" r="26035" b="22860"/>
                <wp:wrapNone/>
                <wp:docPr id="19" name="流程图: 接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419" cy="113975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F651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9" o:spid="_x0000_s1026" type="#_x0000_t120" style="position:absolute;left:0;text-align:left;margin-left:137.8pt;margin-top:102.35pt;width:92.45pt;height:8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" filled="f" strokecolor="black [3213]" strokeweight="1.5pt">
                <v:stroke joinstyle="miter"/>
              </v:shape>
            </w:pict>
          </mc:Fallback>
        </mc:AlternateContent>
      </w:r>
      <w:r w:rsidR="007951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76963B" wp14:editId="24D97860">
                <wp:simplePos x="0" y="0"/>
                <wp:positionH relativeFrom="column">
                  <wp:posOffset>928169</wp:posOffset>
                </wp:positionH>
                <wp:positionV relativeFrom="paragraph">
                  <wp:posOffset>1694180</wp:posOffset>
                </wp:positionV>
                <wp:extent cx="480918" cy="346075"/>
                <wp:effectExtent l="0" t="0" r="14605" b="15875"/>
                <wp:wrapNone/>
                <wp:docPr id="6" name="流程图: 可选过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18" cy="346075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C31E3" id="流程图: 可选过程 6" o:spid="_x0000_s1026" type="#_x0000_t176" style="position:absolute;left:0;text-align:left;margin-left:73.1pt;margin-top:133.4pt;width:37.85pt;height:27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" fillcolor="#7f7f7f [1612]" strokecolor="#181818 [486]" strokeweight="1.5pt"/>
            </w:pict>
          </mc:Fallback>
        </mc:AlternateContent>
      </w:r>
      <w:r w:rsidR="002A39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C917ED" wp14:editId="77964FE7">
                <wp:simplePos x="0" y="0"/>
                <wp:positionH relativeFrom="column">
                  <wp:posOffset>-614123</wp:posOffset>
                </wp:positionH>
                <wp:positionV relativeFrom="paragraph">
                  <wp:posOffset>1300034</wp:posOffset>
                </wp:positionV>
                <wp:extent cx="1174419" cy="1139750"/>
                <wp:effectExtent l="0" t="0" r="26035" b="22860"/>
                <wp:wrapNone/>
                <wp:docPr id="1" name="流程图: 接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419" cy="113975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E9942" id="流程图: 接点 1" o:spid="_x0000_s1026" type="#_x0000_t120" style="position:absolute;left:0;text-align:left;margin-left:-48.35pt;margin-top:102.35pt;width:92.45pt;height:8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" filled="f" strokecolor="black [3213]" strokeweight="1.5pt">
                <v:stroke joinstyle="miter"/>
              </v:shape>
            </w:pict>
          </mc:Fallback>
        </mc:AlternateContent>
      </w:r>
    </w:p>
    <w:sectPr w:rsidR="009F4AC9" w:rsidSect="000330A8">
      <w:pgSz w:w="23811" w:h="16838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F16C1" w14:textId="77777777" w:rsidR="00E174F2" w:rsidRDefault="00E174F2" w:rsidP="002D1D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9969F1" w14:textId="77777777" w:rsidR="00E174F2" w:rsidRDefault="00E174F2" w:rsidP="002D1D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5FBE4" w14:textId="77777777" w:rsidR="00E174F2" w:rsidRDefault="00E174F2" w:rsidP="002D1D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CF7847" w14:textId="77777777" w:rsidR="00E174F2" w:rsidRDefault="00E174F2" w:rsidP="002D1D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2C"/>
    <w:rsid w:val="00002721"/>
    <w:rsid w:val="00015B29"/>
    <w:rsid w:val="00017079"/>
    <w:rsid w:val="000259A9"/>
    <w:rsid w:val="00027EEF"/>
    <w:rsid w:val="00032384"/>
    <w:rsid w:val="000330A8"/>
    <w:rsid w:val="000357C3"/>
    <w:rsid w:val="00041E16"/>
    <w:rsid w:val="000507C9"/>
    <w:rsid w:val="000511E6"/>
    <w:rsid w:val="00057F15"/>
    <w:rsid w:val="00074BE0"/>
    <w:rsid w:val="000769CE"/>
    <w:rsid w:val="00086802"/>
    <w:rsid w:val="000879B6"/>
    <w:rsid w:val="00091739"/>
    <w:rsid w:val="0009659A"/>
    <w:rsid w:val="00097488"/>
    <w:rsid w:val="000A0455"/>
    <w:rsid w:val="000A7F9D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2D1C"/>
    <w:rsid w:val="00157E8D"/>
    <w:rsid w:val="00170939"/>
    <w:rsid w:val="001744A2"/>
    <w:rsid w:val="001907A1"/>
    <w:rsid w:val="0019082C"/>
    <w:rsid w:val="001927F7"/>
    <w:rsid w:val="00194D6B"/>
    <w:rsid w:val="001A49E5"/>
    <w:rsid w:val="001B06B9"/>
    <w:rsid w:val="001B1BE0"/>
    <w:rsid w:val="001B6C59"/>
    <w:rsid w:val="001C03C4"/>
    <w:rsid w:val="001C1DA5"/>
    <w:rsid w:val="001C371D"/>
    <w:rsid w:val="001D23BF"/>
    <w:rsid w:val="001E102D"/>
    <w:rsid w:val="001E2019"/>
    <w:rsid w:val="001E229A"/>
    <w:rsid w:val="001E274E"/>
    <w:rsid w:val="001E41C8"/>
    <w:rsid w:val="001F6B01"/>
    <w:rsid w:val="001F6DA7"/>
    <w:rsid w:val="00202D98"/>
    <w:rsid w:val="00207412"/>
    <w:rsid w:val="002102E2"/>
    <w:rsid w:val="00211C30"/>
    <w:rsid w:val="00213759"/>
    <w:rsid w:val="0021518C"/>
    <w:rsid w:val="002161CD"/>
    <w:rsid w:val="00221B5E"/>
    <w:rsid w:val="00223406"/>
    <w:rsid w:val="00226843"/>
    <w:rsid w:val="00232847"/>
    <w:rsid w:val="00232C26"/>
    <w:rsid w:val="002351F2"/>
    <w:rsid w:val="00235329"/>
    <w:rsid w:val="00241357"/>
    <w:rsid w:val="00242F35"/>
    <w:rsid w:val="00245A54"/>
    <w:rsid w:val="0024719B"/>
    <w:rsid w:val="00251C1E"/>
    <w:rsid w:val="00264E48"/>
    <w:rsid w:val="002708B8"/>
    <w:rsid w:val="00273926"/>
    <w:rsid w:val="00290214"/>
    <w:rsid w:val="00292CDE"/>
    <w:rsid w:val="002A0FA7"/>
    <w:rsid w:val="002A39D4"/>
    <w:rsid w:val="002B3D7F"/>
    <w:rsid w:val="002B4595"/>
    <w:rsid w:val="002B517A"/>
    <w:rsid w:val="002B79EB"/>
    <w:rsid w:val="002C102C"/>
    <w:rsid w:val="002C2ED8"/>
    <w:rsid w:val="002C4F5D"/>
    <w:rsid w:val="002D0198"/>
    <w:rsid w:val="002D1DBD"/>
    <w:rsid w:val="002E2D05"/>
    <w:rsid w:val="002F09DF"/>
    <w:rsid w:val="002F4E1B"/>
    <w:rsid w:val="00300375"/>
    <w:rsid w:val="00303CB7"/>
    <w:rsid w:val="00307871"/>
    <w:rsid w:val="00310F96"/>
    <w:rsid w:val="00316775"/>
    <w:rsid w:val="00316CF7"/>
    <w:rsid w:val="00324D3D"/>
    <w:rsid w:val="0032531F"/>
    <w:rsid w:val="00333FC9"/>
    <w:rsid w:val="0034552C"/>
    <w:rsid w:val="0036042B"/>
    <w:rsid w:val="00360E33"/>
    <w:rsid w:val="00367636"/>
    <w:rsid w:val="003678F9"/>
    <w:rsid w:val="00371E35"/>
    <w:rsid w:val="0038004F"/>
    <w:rsid w:val="003801A3"/>
    <w:rsid w:val="00381089"/>
    <w:rsid w:val="00385705"/>
    <w:rsid w:val="00391D4E"/>
    <w:rsid w:val="00392CBE"/>
    <w:rsid w:val="0039370A"/>
    <w:rsid w:val="003A1D3D"/>
    <w:rsid w:val="003A7C45"/>
    <w:rsid w:val="003B54BC"/>
    <w:rsid w:val="003B6B2C"/>
    <w:rsid w:val="003B7770"/>
    <w:rsid w:val="003B7E44"/>
    <w:rsid w:val="003C12C6"/>
    <w:rsid w:val="003C1DB4"/>
    <w:rsid w:val="003C2306"/>
    <w:rsid w:val="003C6776"/>
    <w:rsid w:val="003C746E"/>
    <w:rsid w:val="003D4027"/>
    <w:rsid w:val="003E4E36"/>
    <w:rsid w:val="003F495A"/>
    <w:rsid w:val="003F640D"/>
    <w:rsid w:val="00400CC3"/>
    <w:rsid w:val="00400F23"/>
    <w:rsid w:val="00411B29"/>
    <w:rsid w:val="00412D61"/>
    <w:rsid w:val="00416346"/>
    <w:rsid w:val="00423DA9"/>
    <w:rsid w:val="0042669D"/>
    <w:rsid w:val="00427E56"/>
    <w:rsid w:val="00430520"/>
    <w:rsid w:val="00432345"/>
    <w:rsid w:val="00435D20"/>
    <w:rsid w:val="004370AE"/>
    <w:rsid w:val="00437A33"/>
    <w:rsid w:val="00441838"/>
    <w:rsid w:val="00442BDF"/>
    <w:rsid w:val="0044612E"/>
    <w:rsid w:val="00461459"/>
    <w:rsid w:val="004660BA"/>
    <w:rsid w:val="00466CDF"/>
    <w:rsid w:val="0046770C"/>
    <w:rsid w:val="00474B9A"/>
    <w:rsid w:val="00474CBB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B00"/>
    <w:rsid w:val="004F7E75"/>
    <w:rsid w:val="00500D69"/>
    <w:rsid w:val="00501A93"/>
    <w:rsid w:val="00506671"/>
    <w:rsid w:val="00507630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904FA"/>
    <w:rsid w:val="0059455A"/>
    <w:rsid w:val="005A06F6"/>
    <w:rsid w:val="005A0C49"/>
    <w:rsid w:val="005A3F84"/>
    <w:rsid w:val="005A4F4C"/>
    <w:rsid w:val="005A7EC3"/>
    <w:rsid w:val="005B1778"/>
    <w:rsid w:val="005C2A1B"/>
    <w:rsid w:val="005C42B0"/>
    <w:rsid w:val="005C7276"/>
    <w:rsid w:val="005D00AF"/>
    <w:rsid w:val="005E1C7B"/>
    <w:rsid w:val="005E2C42"/>
    <w:rsid w:val="005E2CB0"/>
    <w:rsid w:val="005E5244"/>
    <w:rsid w:val="005E5DBA"/>
    <w:rsid w:val="005E6849"/>
    <w:rsid w:val="005F253D"/>
    <w:rsid w:val="005F2697"/>
    <w:rsid w:val="005F46A1"/>
    <w:rsid w:val="005F73A2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36F37"/>
    <w:rsid w:val="00642A89"/>
    <w:rsid w:val="00645967"/>
    <w:rsid w:val="00645E46"/>
    <w:rsid w:val="006767A1"/>
    <w:rsid w:val="00676DDA"/>
    <w:rsid w:val="0068387B"/>
    <w:rsid w:val="00685B9C"/>
    <w:rsid w:val="006914BD"/>
    <w:rsid w:val="00692E35"/>
    <w:rsid w:val="006948C3"/>
    <w:rsid w:val="00696F24"/>
    <w:rsid w:val="006A100F"/>
    <w:rsid w:val="006A39DC"/>
    <w:rsid w:val="006A5068"/>
    <w:rsid w:val="006A684C"/>
    <w:rsid w:val="006A6B19"/>
    <w:rsid w:val="006B26BC"/>
    <w:rsid w:val="006B5620"/>
    <w:rsid w:val="006B6B9D"/>
    <w:rsid w:val="006D6468"/>
    <w:rsid w:val="006E2C79"/>
    <w:rsid w:val="006E2E2E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476CE"/>
    <w:rsid w:val="0075731A"/>
    <w:rsid w:val="00757B0C"/>
    <w:rsid w:val="0076059B"/>
    <w:rsid w:val="00760E23"/>
    <w:rsid w:val="00761F8B"/>
    <w:rsid w:val="00763394"/>
    <w:rsid w:val="0076737C"/>
    <w:rsid w:val="007679E0"/>
    <w:rsid w:val="00770584"/>
    <w:rsid w:val="00771068"/>
    <w:rsid w:val="007722B6"/>
    <w:rsid w:val="0077374E"/>
    <w:rsid w:val="00773D9B"/>
    <w:rsid w:val="00775BFE"/>
    <w:rsid w:val="00776D64"/>
    <w:rsid w:val="00790D09"/>
    <w:rsid w:val="00791C56"/>
    <w:rsid w:val="007951BE"/>
    <w:rsid w:val="00796B81"/>
    <w:rsid w:val="007A3866"/>
    <w:rsid w:val="007A77C0"/>
    <w:rsid w:val="007C0970"/>
    <w:rsid w:val="007C1674"/>
    <w:rsid w:val="007C57A6"/>
    <w:rsid w:val="007C5C6A"/>
    <w:rsid w:val="007D0B39"/>
    <w:rsid w:val="007D16F9"/>
    <w:rsid w:val="007D26F0"/>
    <w:rsid w:val="007D6603"/>
    <w:rsid w:val="007D6987"/>
    <w:rsid w:val="007D7E95"/>
    <w:rsid w:val="007E09FA"/>
    <w:rsid w:val="007E348A"/>
    <w:rsid w:val="007E6D53"/>
    <w:rsid w:val="007F1E74"/>
    <w:rsid w:val="007F2F15"/>
    <w:rsid w:val="007F6F88"/>
    <w:rsid w:val="007F7DB9"/>
    <w:rsid w:val="00801A8E"/>
    <w:rsid w:val="00801EC5"/>
    <w:rsid w:val="00802D4B"/>
    <w:rsid w:val="00802EB0"/>
    <w:rsid w:val="00807C91"/>
    <w:rsid w:val="00817FE7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67156"/>
    <w:rsid w:val="00885035"/>
    <w:rsid w:val="00892214"/>
    <w:rsid w:val="00894B7F"/>
    <w:rsid w:val="008A030D"/>
    <w:rsid w:val="008A115E"/>
    <w:rsid w:val="008A6104"/>
    <w:rsid w:val="008B266C"/>
    <w:rsid w:val="008B3A7C"/>
    <w:rsid w:val="008B4281"/>
    <w:rsid w:val="008B4882"/>
    <w:rsid w:val="008C4899"/>
    <w:rsid w:val="008D39E8"/>
    <w:rsid w:val="008D421F"/>
    <w:rsid w:val="008E4204"/>
    <w:rsid w:val="008F03D9"/>
    <w:rsid w:val="008F11CC"/>
    <w:rsid w:val="008F2E17"/>
    <w:rsid w:val="0090179F"/>
    <w:rsid w:val="009027BD"/>
    <w:rsid w:val="0090343B"/>
    <w:rsid w:val="00905B06"/>
    <w:rsid w:val="0091371D"/>
    <w:rsid w:val="00921678"/>
    <w:rsid w:val="00926676"/>
    <w:rsid w:val="0093293C"/>
    <w:rsid w:val="009452AD"/>
    <w:rsid w:val="00947054"/>
    <w:rsid w:val="00953151"/>
    <w:rsid w:val="00964A4E"/>
    <w:rsid w:val="00977EB5"/>
    <w:rsid w:val="00980761"/>
    <w:rsid w:val="00980BE8"/>
    <w:rsid w:val="0098107B"/>
    <w:rsid w:val="00985573"/>
    <w:rsid w:val="00985AE0"/>
    <w:rsid w:val="00986B9D"/>
    <w:rsid w:val="00986DD7"/>
    <w:rsid w:val="00987939"/>
    <w:rsid w:val="00997A8E"/>
    <w:rsid w:val="009A30E3"/>
    <w:rsid w:val="009A7CC7"/>
    <w:rsid w:val="009B064E"/>
    <w:rsid w:val="009C7B6C"/>
    <w:rsid w:val="009D0AAD"/>
    <w:rsid w:val="009D23A9"/>
    <w:rsid w:val="009D360B"/>
    <w:rsid w:val="009E33FD"/>
    <w:rsid w:val="009E6A70"/>
    <w:rsid w:val="009F3B9A"/>
    <w:rsid w:val="009F44D3"/>
    <w:rsid w:val="009F4A27"/>
    <w:rsid w:val="009F4AC9"/>
    <w:rsid w:val="00A02442"/>
    <w:rsid w:val="00A034E2"/>
    <w:rsid w:val="00A0437A"/>
    <w:rsid w:val="00A12E25"/>
    <w:rsid w:val="00A16086"/>
    <w:rsid w:val="00A21EA4"/>
    <w:rsid w:val="00A22108"/>
    <w:rsid w:val="00A231AE"/>
    <w:rsid w:val="00A3251B"/>
    <w:rsid w:val="00A337A0"/>
    <w:rsid w:val="00A422CB"/>
    <w:rsid w:val="00A477A4"/>
    <w:rsid w:val="00A6209D"/>
    <w:rsid w:val="00A62660"/>
    <w:rsid w:val="00A67CE7"/>
    <w:rsid w:val="00A76C6D"/>
    <w:rsid w:val="00A804F1"/>
    <w:rsid w:val="00A81E8E"/>
    <w:rsid w:val="00A82E7F"/>
    <w:rsid w:val="00A90761"/>
    <w:rsid w:val="00A9155D"/>
    <w:rsid w:val="00A96CD7"/>
    <w:rsid w:val="00AB3726"/>
    <w:rsid w:val="00AB38F6"/>
    <w:rsid w:val="00AB5C1F"/>
    <w:rsid w:val="00AB6CC5"/>
    <w:rsid w:val="00AC3FF6"/>
    <w:rsid w:val="00AC43B6"/>
    <w:rsid w:val="00AD594B"/>
    <w:rsid w:val="00AE493C"/>
    <w:rsid w:val="00AF5DCC"/>
    <w:rsid w:val="00AF71FB"/>
    <w:rsid w:val="00B01CB2"/>
    <w:rsid w:val="00B1346E"/>
    <w:rsid w:val="00B20768"/>
    <w:rsid w:val="00B22EB4"/>
    <w:rsid w:val="00B30958"/>
    <w:rsid w:val="00B35C4B"/>
    <w:rsid w:val="00B41FFC"/>
    <w:rsid w:val="00B47112"/>
    <w:rsid w:val="00B53F4A"/>
    <w:rsid w:val="00B62295"/>
    <w:rsid w:val="00B66E2C"/>
    <w:rsid w:val="00B7247F"/>
    <w:rsid w:val="00B74E01"/>
    <w:rsid w:val="00B77428"/>
    <w:rsid w:val="00B830B9"/>
    <w:rsid w:val="00B87BDB"/>
    <w:rsid w:val="00B90A9F"/>
    <w:rsid w:val="00BA418F"/>
    <w:rsid w:val="00BB53B3"/>
    <w:rsid w:val="00BC043D"/>
    <w:rsid w:val="00BC73F2"/>
    <w:rsid w:val="00BD4711"/>
    <w:rsid w:val="00BD680C"/>
    <w:rsid w:val="00BD79F9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0446"/>
    <w:rsid w:val="00C4146A"/>
    <w:rsid w:val="00C475C4"/>
    <w:rsid w:val="00C63BAA"/>
    <w:rsid w:val="00C7374B"/>
    <w:rsid w:val="00C776D4"/>
    <w:rsid w:val="00C841F1"/>
    <w:rsid w:val="00C8428C"/>
    <w:rsid w:val="00C85038"/>
    <w:rsid w:val="00C86824"/>
    <w:rsid w:val="00C87E46"/>
    <w:rsid w:val="00C933B2"/>
    <w:rsid w:val="00C9687B"/>
    <w:rsid w:val="00CA57A0"/>
    <w:rsid w:val="00CB58BE"/>
    <w:rsid w:val="00CC26DA"/>
    <w:rsid w:val="00CC4027"/>
    <w:rsid w:val="00CC69E6"/>
    <w:rsid w:val="00CC709E"/>
    <w:rsid w:val="00CC7720"/>
    <w:rsid w:val="00CD4F7C"/>
    <w:rsid w:val="00CE48D3"/>
    <w:rsid w:val="00CE5A3E"/>
    <w:rsid w:val="00CE7135"/>
    <w:rsid w:val="00CF082C"/>
    <w:rsid w:val="00CF30FF"/>
    <w:rsid w:val="00CF3381"/>
    <w:rsid w:val="00D15AD7"/>
    <w:rsid w:val="00D16174"/>
    <w:rsid w:val="00D2294D"/>
    <w:rsid w:val="00D236D3"/>
    <w:rsid w:val="00D31AAC"/>
    <w:rsid w:val="00D41086"/>
    <w:rsid w:val="00D627BD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A5439"/>
    <w:rsid w:val="00DC1712"/>
    <w:rsid w:val="00DC3346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5B8"/>
    <w:rsid w:val="00DF7D99"/>
    <w:rsid w:val="00E13CDE"/>
    <w:rsid w:val="00E174F2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673BF"/>
    <w:rsid w:val="00E67F23"/>
    <w:rsid w:val="00E763C0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2B48"/>
    <w:rsid w:val="00EC3862"/>
    <w:rsid w:val="00EC58A2"/>
    <w:rsid w:val="00EC740E"/>
    <w:rsid w:val="00ED19E7"/>
    <w:rsid w:val="00ED248E"/>
    <w:rsid w:val="00EE267F"/>
    <w:rsid w:val="00EE3EC6"/>
    <w:rsid w:val="00EE409D"/>
    <w:rsid w:val="00EE6ACB"/>
    <w:rsid w:val="00EF3C96"/>
    <w:rsid w:val="00EF70C5"/>
    <w:rsid w:val="00EF79FC"/>
    <w:rsid w:val="00F1247C"/>
    <w:rsid w:val="00F13611"/>
    <w:rsid w:val="00F159EA"/>
    <w:rsid w:val="00F15DFF"/>
    <w:rsid w:val="00F23E9B"/>
    <w:rsid w:val="00F4015B"/>
    <w:rsid w:val="00F41169"/>
    <w:rsid w:val="00F44859"/>
    <w:rsid w:val="00F45427"/>
    <w:rsid w:val="00F471C3"/>
    <w:rsid w:val="00F62CDF"/>
    <w:rsid w:val="00F654C3"/>
    <w:rsid w:val="00F74FFE"/>
    <w:rsid w:val="00F927F7"/>
    <w:rsid w:val="00FB0B9C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11276"/>
  <w15:chartTrackingRefBased/>
  <w15:docId w15:val="{CFB6BCB7-6CF5-4B94-99F0-03158BAA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C1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D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1D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1D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1D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7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357-F3C4-46BE-AE2A-51C8756C1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230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21</cp:revision>
  <cp:lastPrinted>2026-05-15T15:19:00Z</cp:lastPrinted>
  <dcterms:created xsi:type="dcterms:W3CDTF">2026-05-14T07:12:00Z</dcterms:created>
  <dcterms:modified xsi:type="dcterms:W3CDTF">2026-05-15T15:19:00Z</dcterms:modified>
</cp:coreProperties>
</file>