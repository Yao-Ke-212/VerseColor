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13437" w14:textId="77777777" w:rsidR="00AB03D7" w:rsidRDefault="00AB03D7" w:rsidP="00AB03D7">
      <w:pPr>
        <w:rPr>
          <w:rFonts w:hint="eastAsia"/>
        </w:rPr>
      </w:pPr>
      <w:r>
        <w:rPr>
          <w:rFonts w:hint="eastAsia"/>
        </w:rPr>
        <w:t>根据您的要求，我将会议“柯尧的个人会议室”的逐字</w:t>
      </w:r>
      <w:proofErr w:type="gramStart"/>
      <w:r>
        <w:rPr>
          <w:rFonts w:hint="eastAsia"/>
        </w:rPr>
        <w:t>稿内容</w:t>
      </w:r>
      <w:proofErr w:type="gramEnd"/>
      <w:r>
        <w:rPr>
          <w:rFonts w:hint="eastAsia"/>
        </w:rPr>
        <w:t>完整输出如下：</w:t>
      </w:r>
    </w:p>
    <w:p w14:paraId="426D2195" w14:textId="77777777" w:rsidR="00AB03D7" w:rsidRDefault="00AB03D7" w:rsidP="00AB03D7">
      <w:pPr>
        <w:rPr>
          <w:rFonts w:hint="eastAsia"/>
        </w:rPr>
      </w:pPr>
    </w:p>
    <w:p w14:paraId="6FAE37DA" w14:textId="77777777" w:rsidR="00AB03D7" w:rsidRDefault="00AB03D7" w:rsidP="00AB03D7">
      <w:pPr>
        <w:rPr>
          <w:rFonts w:hint="eastAsia"/>
        </w:rPr>
      </w:pPr>
      <w:r>
        <w:rPr>
          <w:rFonts w:hint="eastAsia"/>
        </w:rPr>
        <w:t>[柯尧] 00:00:01: 你目前的学历背景是？</w:t>
      </w:r>
    </w:p>
    <w:p w14:paraId="09A1A786" w14:textId="77777777" w:rsidR="00AB03D7" w:rsidRDefault="00AB03D7" w:rsidP="00AB03D7">
      <w:pPr>
        <w:rPr>
          <w:rFonts w:hint="eastAsia"/>
        </w:rPr>
      </w:pPr>
      <w:r>
        <w:rPr>
          <w:rFonts w:hint="eastAsia"/>
        </w:rPr>
        <w:t>[龚城立] 00:00:04: 本科一年级。</w:t>
      </w:r>
    </w:p>
    <w:p w14:paraId="19A486F0" w14:textId="77777777" w:rsidR="00AB03D7" w:rsidRDefault="00AB03D7" w:rsidP="00AB03D7">
      <w:pPr>
        <w:rPr>
          <w:rFonts w:hint="eastAsia"/>
        </w:rPr>
      </w:pPr>
      <w:r>
        <w:rPr>
          <w:rFonts w:hint="eastAsia"/>
        </w:rPr>
        <w:t>[柯尧] 00:00:06: 你是否系统学习过古诗古典诗词，古代文学相关的课程？</w:t>
      </w:r>
    </w:p>
    <w:p w14:paraId="57D9750F" w14:textId="77777777" w:rsidR="00AB03D7" w:rsidRDefault="00AB03D7" w:rsidP="00AB03D7">
      <w:pPr>
        <w:rPr>
          <w:rFonts w:hint="eastAsia"/>
        </w:rPr>
      </w:pPr>
      <w:r>
        <w:rPr>
          <w:rFonts w:hint="eastAsia"/>
        </w:rPr>
        <w:t>[龚城立] 00:00:13: 高中语文课学算吗？</w:t>
      </w:r>
    </w:p>
    <w:p w14:paraId="4C6CB26A" w14:textId="77777777" w:rsidR="00AB03D7" w:rsidRDefault="00AB03D7" w:rsidP="00AB03D7">
      <w:pPr>
        <w:rPr>
          <w:rFonts w:hint="eastAsia"/>
        </w:rPr>
      </w:pPr>
      <w:r>
        <w:rPr>
          <w:rFonts w:hint="eastAsia"/>
        </w:rPr>
        <w:t>[柯尧] 00:00:17: 不太算。那你是否有诗词赏析文学研究人文类课题研究的相关经验？</w:t>
      </w:r>
    </w:p>
    <w:p w14:paraId="010570EA" w14:textId="77777777" w:rsidR="00AB03D7" w:rsidRDefault="00AB03D7" w:rsidP="00AB03D7">
      <w:pPr>
        <w:rPr>
          <w:rFonts w:hint="eastAsia"/>
        </w:rPr>
      </w:pPr>
      <w:r>
        <w:rPr>
          <w:rFonts w:hint="eastAsia"/>
        </w:rPr>
        <w:t>[龚城立] 00:00:21: 那是没有。</w:t>
      </w:r>
    </w:p>
    <w:p w14:paraId="48C983C5" w14:textId="77777777" w:rsidR="00AB03D7" w:rsidRDefault="00AB03D7" w:rsidP="00AB03D7">
      <w:pPr>
        <w:rPr>
          <w:rFonts w:hint="eastAsia"/>
        </w:rPr>
      </w:pPr>
      <w:r>
        <w:rPr>
          <w:rFonts w:hint="eastAsia"/>
        </w:rPr>
        <w:t>[龚城立] 00:00:30: 没有。</w:t>
      </w:r>
    </w:p>
    <w:p w14:paraId="75D0F056" w14:textId="77777777" w:rsidR="00AB03D7" w:rsidRDefault="00AB03D7" w:rsidP="00AB03D7">
      <w:pPr>
        <w:rPr>
          <w:rFonts w:hint="eastAsia"/>
        </w:rPr>
      </w:pPr>
      <w:r>
        <w:rPr>
          <w:rFonts w:hint="eastAsia"/>
        </w:rPr>
        <w:t>[柯尧] 00:00:32: 你通常在什么场景下会需要分析诗词中的色彩意象。</w:t>
      </w:r>
    </w:p>
    <w:p w14:paraId="6BA0FB64" w14:textId="77777777" w:rsidR="00AB03D7" w:rsidRDefault="00AB03D7" w:rsidP="00AB03D7">
      <w:pPr>
        <w:rPr>
          <w:rFonts w:hint="eastAsia"/>
        </w:rPr>
      </w:pPr>
      <w:r>
        <w:rPr>
          <w:rFonts w:hint="eastAsia"/>
        </w:rPr>
        <w:t>[龚城立] 00:00:39: 遇到自己感兴趣的诗词，或者是在有感而发，需要写作时会特意去分析。</w:t>
      </w:r>
    </w:p>
    <w:p w14:paraId="19D917C1" w14:textId="77777777" w:rsidR="00AB03D7" w:rsidRDefault="00AB03D7" w:rsidP="00AB03D7">
      <w:pPr>
        <w:rPr>
          <w:rFonts w:hint="eastAsia"/>
        </w:rPr>
      </w:pPr>
      <w:r>
        <w:rPr>
          <w:rFonts w:hint="eastAsia"/>
        </w:rPr>
        <w:t>[柯尧] 00:00:49: 分析这些色彩意向，还是仅仅是分析意向？</w:t>
      </w:r>
    </w:p>
    <w:p w14:paraId="3870F44C" w14:textId="77777777" w:rsidR="00AB03D7" w:rsidRDefault="00AB03D7" w:rsidP="00AB03D7">
      <w:pPr>
        <w:rPr>
          <w:rFonts w:hint="eastAsia"/>
        </w:rPr>
      </w:pPr>
      <w:r>
        <w:rPr>
          <w:rFonts w:hint="eastAsia"/>
        </w:rPr>
        <w:t>[龚城立] 00:00:54: 分析意向。</w:t>
      </w:r>
    </w:p>
    <w:p w14:paraId="6058CF64" w14:textId="77777777" w:rsidR="00AB03D7" w:rsidRDefault="00AB03D7" w:rsidP="00AB03D7">
      <w:pPr>
        <w:rPr>
          <w:rFonts w:hint="eastAsia"/>
        </w:rPr>
      </w:pPr>
      <w:r>
        <w:rPr>
          <w:rFonts w:hint="eastAsia"/>
        </w:rPr>
        <w:t>[柯尧] 00:00:57: 那你在什么场景下会需要去分析色彩意向？</w:t>
      </w:r>
    </w:p>
    <w:p w14:paraId="4A19099E" w14:textId="77777777" w:rsidR="00AB03D7" w:rsidRDefault="00AB03D7" w:rsidP="00AB03D7">
      <w:pPr>
        <w:rPr>
          <w:rFonts w:hint="eastAsia"/>
        </w:rPr>
      </w:pPr>
      <w:r>
        <w:rPr>
          <w:rFonts w:hint="eastAsia"/>
        </w:rPr>
        <w:t>[龚城立] 00:01:01: 四开一下，当第一次读到某某篇诗词时，有强烈画面感的时候，或者是当里面出现了很多。</w:t>
      </w:r>
    </w:p>
    <w:p w14:paraId="3D92C784" w14:textId="77777777" w:rsidR="00AB03D7" w:rsidRDefault="00AB03D7" w:rsidP="00AB03D7">
      <w:pPr>
        <w:rPr>
          <w:rFonts w:hint="eastAsia"/>
        </w:rPr>
      </w:pPr>
      <w:r>
        <w:rPr>
          <w:rFonts w:hint="eastAsia"/>
        </w:rPr>
        <w:t>[龚城立] 00:01:13: 下课遇到写景题材的事情的时候。</w:t>
      </w:r>
    </w:p>
    <w:p w14:paraId="42FCF9FB" w14:textId="77777777" w:rsidR="00AB03D7" w:rsidRDefault="00AB03D7" w:rsidP="00AB03D7">
      <w:pPr>
        <w:rPr>
          <w:rFonts w:hint="eastAsia"/>
        </w:rPr>
      </w:pPr>
      <w:r>
        <w:rPr>
          <w:rFonts w:hint="eastAsia"/>
        </w:rPr>
        <w:t>[柯尧] 00:01:19: 那么请回忆一次你最近分析诗词意象的经历，你当时是如何开始的，用了哪些资料，经历了哪些步骤？</w:t>
      </w:r>
    </w:p>
    <w:p w14:paraId="7E0EE2A7" w14:textId="77777777" w:rsidR="00AB03D7" w:rsidRDefault="00AB03D7" w:rsidP="00AB03D7">
      <w:pPr>
        <w:rPr>
          <w:rFonts w:hint="eastAsia"/>
        </w:rPr>
      </w:pPr>
      <w:r>
        <w:rPr>
          <w:rFonts w:hint="eastAsia"/>
        </w:rPr>
        <w:t>[龚城立] 00:01:33: 任何意向吗？</w:t>
      </w:r>
    </w:p>
    <w:p w14:paraId="1C1A2405" w14:textId="77777777" w:rsidR="00AB03D7" w:rsidRDefault="00AB03D7" w:rsidP="00AB03D7">
      <w:pPr>
        <w:rPr>
          <w:rFonts w:hint="eastAsia"/>
        </w:rPr>
      </w:pPr>
      <w:r>
        <w:rPr>
          <w:rFonts w:hint="eastAsia"/>
        </w:rPr>
        <w:t>[龚城立] 00:01:36: 我想一下，最近吃。</w:t>
      </w:r>
    </w:p>
    <w:p w14:paraId="31E49754" w14:textId="77777777" w:rsidR="00AB03D7" w:rsidRDefault="00AB03D7" w:rsidP="00AB03D7">
      <w:pPr>
        <w:rPr>
          <w:rFonts w:hint="eastAsia"/>
        </w:rPr>
      </w:pPr>
      <w:r>
        <w:rPr>
          <w:rFonts w:hint="eastAsia"/>
        </w:rPr>
        <w:t>[柯尧] 00:01:36: 没事。</w:t>
      </w:r>
    </w:p>
    <w:p w14:paraId="298E3E3E" w14:textId="77777777" w:rsidR="00AB03D7" w:rsidRDefault="00AB03D7" w:rsidP="00AB03D7">
      <w:pPr>
        <w:rPr>
          <w:rFonts w:hint="eastAsia"/>
        </w:rPr>
      </w:pPr>
      <w:r>
        <w:rPr>
          <w:rFonts w:hint="eastAsia"/>
        </w:rPr>
        <w:t>[龚城立] 00:02:02: 我要看一下我的备忘录，稍微等一下。</w:t>
      </w:r>
    </w:p>
    <w:p w14:paraId="50F6AA5D" w14:textId="77777777" w:rsidR="00AB03D7" w:rsidRDefault="00AB03D7" w:rsidP="00AB03D7">
      <w:pPr>
        <w:rPr>
          <w:rFonts w:hint="eastAsia"/>
        </w:rPr>
      </w:pPr>
      <w:r>
        <w:rPr>
          <w:rFonts w:hint="eastAsia"/>
        </w:rPr>
        <w:t>[柯尧] 00:02:04: 没关系，你准备好了再说也可以的。</w:t>
      </w:r>
    </w:p>
    <w:p w14:paraId="21F28376" w14:textId="77777777" w:rsidR="00AB03D7" w:rsidRDefault="00AB03D7" w:rsidP="00AB03D7">
      <w:pPr>
        <w:rPr>
          <w:rFonts w:hint="eastAsia"/>
        </w:rPr>
      </w:pPr>
      <w:r>
        <w:rPr>
          <w:rFonts w:hint="eastAsia"/>
        </w:rPr>
        <w:t>[龚城立] 00:07:53: 我觉得准备好。</w:t>
      </w:r>
    </w:p>
    <w:p w14:paraId="6FA9F8E4" w14:textId="77777777" w:rsidR="00AB03D7" w:rsidRDefault="00AB03D7" w:rsidP="00AB03D7">
      <w:pPr>
        <w:rPr>
          <w:rFonts w:hint="eastAsia"/>
        </w:rPr>
      </w:pPr>
      <w:r>
        <w:rPr>
          <w:rFonts w:hint="eastAsia"/>
        </w:rPr>
        <w:t>[柯尧] 00:07:56: 好，那你说吧！</w:t>
      </w:r>
    </w:p>
    <w:p w14:paraId="66BE376A" w14:textId="77777777" w:rsidR="00AB03D7" w:rsidRDefault="00AB03D7" w:rsidP="00AB03D7">
      <w:pPr>
        <w:rPr>
          <w:rFonts w:hint="eastAsia"/>
        </w:rPr>
      </w:pPr>
      <w:r>
        <w:rPr>
          <w:rFonts w:hint="eastAsia"/>
        </w:rPr>
        <w:t>[龚城立] 00:07:58: 我就想好想搁住吧，这一年对一年前的时候，高考完时读完又重新</w:t>
      </w:r>
      <w:r>
        <w:rPr>
          <w:rFonts w:hint="eastAsia"/>
        </w:rPr>
        <w:lastRenderedPageBreak/>
        <w:t>读这篇文章。这首诗词第一组印象就是</w:t>
      </w:r>
      <w:proofErr w:type="gramStart"/>
      <w:r>
        <w:rPr>
          <w:rFonts w:hint="eastAsia"/>
        </w:rPr>
        <w:t>陋室空堂和</w:t>
      </w:r>
      <w:proofErr w:type="gramEnd"/>
      <w:r>
        <w:rPr>
          <w:rFonts w:hint="eastAsia"/>
        </w:rPr>
        <w:t>红满堂。</w:t>
      </w:r>
    </w:p>
    <w:p w14:paraId="2A60CFA0" w14:textId="77777777" w:rsidR="00AB03D7" w:rsidRDefault="00AB03D7" w:rsidP="00AB03D7">
      <w:pPr>
        <w:rPr>
          <w:rFonts w:hint="eastAsia"/>
        </w:rPr>
      </w:pPr>
      <w:r>
        <w:rPr>
          <w:rFonts w:hint="eastAsia"/>
        </w:rPr>
        <w:t>[龚城立] 00:08:11: 陋室</w:t>
      </w:r>
      <w:proofErr w:type="gramStart"/>
      <w:r>
        <w:rPr>
          <w:rFonts w:hint="eastAsia"/>
        </w:rPr>
        <w:t>空堂它</w:t>
      </w:r>
      <w:proofErr w:type="gramEnd"/>
      <w:r>
        <w:rPr>
          <w:rFonts w:hint="eastAsia"/>
        </w:rPr>
        <w:t>是很显然是一个衰败的现实空间库满床是权力巅峰时的一个凝固的瞬间，这两个意象并置它具有强烈的对比，说明同一个空间经历了</w:t>
      </w:r>
      <w:proofErr w:type="gramStart"/>
      <w:r>
        <w:rPr>
          <w:rFonts w:hint="eastAsia"/>
        </w:rPr>
        <w:t>不</w:t>
      </w:r>
      <w:proofErr w:type="gramEnd"/>
      <w:r>
        <w:rPr>
          <w:rFonts w:hint="eastAsia"/>
        </w:rPr>
        <w:t>同命运。因此可以象征到权势，它不可持久，然后衰草枯杨成为歌舞场。这几个也是比较明显的意向。衰草枯杨，它这里又是对比，本来是莺歌燕舞酒宴欢腾，转眼间繁华尽散，一旦离开人的活动又回归了自然的荒芜。</w:t>
      </w:r>
    </w:p>
    <w:p w14:paraId="5F09F91A" w14:textId="77777777" w:rsidR="00AB03D7" w:rsidRDefault="00AB03D7" w:rsidP="00AB03D7">
      <w:pPr>
        <w:rPr>
          <w:rFonts w:hint="eastAsia"/>
        </w:rPr>
      </w:pPr>
      <w:r>
        <w:rPr>
          <w:rFonts w:hint="eastAsia"/>
        </w:rPr>
        <w:t>[龚城立] 00:08:44: 还有一种</w:t>
      </w:r>
      <w:proofErr w:type="gramStart"/>
      <w:r>
        <w:rPr>
          <w:rFonts w:hint="eastAsia"/>
        </w:rPr>
        <w:t>想苏儿珠</w:t>
      </w:r>
      <w:proofErr w:type="gramEnd"/>
      <w:r>
        <w:rPr>
          <w:rFonts w:hint="eastAsia"/>
        </w:rPr>
        <w:t>丝雕梁这些都是简单的罗列意向，但已经很生动可感。</w:t>
      </w:r>
    </w:p>
    <w:p w14:paraId="1CA63B54" w14:textId="77777777" w:rsidR="00AB03D7" w:rsidRDefault="00AB03D7" w:rsidP="00AB03D7">
      <w:pPr>
        <w:rPr>
          <w:rFonts w:hint="eastAsia"/>
        </w:rPr>
      </w:pPr>
      <w:r>
        <w:rPr>
          <w:rFonts w:hint="eastAsia"/>
        </w:rPr>
        <w:t>[龚城立] 00:08:55: 交梁上结满蛛丝，前面也可以看出它是旧贵族败落无人打理，蓬窗上糊上绿纱，这就说明直接就暗含了，就是另一批全是新贵，正在崛起，兴衰，不是先后发生，而是在世间</w:t>
      </w:r>
      <w:proofErr w:type="gramStart"/>
      <w:r>
        <w:rPr>
          <w:rFonts w:hint="eastAsia"/>
        </w:rPr>
        <w:t>各处各</w:t>
      </w:r>
      <w:proofErr w:type="gramEnd"/>
      <w:r>
        <w:rPr>
          <w:rFonts w:hint="eastAsia"/>
        </w:rPr>
        <w:t>时不断上演，有人倒下，就有人接替。</w:t>
      </w:r>
    </w:p>
    <w:p w14:paraId="303EDA09" w14:textId="77777777" w:rsidR="00AB03D7" w:rsidRDefault="00AB03D7" w:rsidP="00AB03D7">
      <w:pPr>
        <w:rPr>
          <w:rFonts w:hint="eastAsia"/>
        </w:rPr>
      </w:pPr>
      <w:r>
        <w:rPr>
          <w:rFonts w:hint="eastAsia"/>
        </w:rPr>
        <w:t>[柯尧] 00:09:17: 你在赏析的过程中，你的这个过程是怎么开始的，你经历了哪些步骤？</w:t>
      </w:r>
    </w:p>
    <w:p w14:paraId="763F60E9" w14:textId="77777777" w:rsidR="00AB03D7" w:rsidRDefault="00AB03D7" w:rsidP="00AB03D7">
      <w:pPr>
        <w:rPr>
          <w:rFonts w:hint="eastAsia"/>
        </w:rPr>
      </w:pPr>
      <w:r>
        <w:rPr>
          <w:rFonts w:hint="eastAsia"/>
        </w:rPr>
        <w:t xml:space="preserve">[龚城立] 00:09:23: Question to. </w:t>
      </w:r>
    </w:p>
    <w:p w14:paraId="7875BC15" w14:textId="77777777" w:rsidR="00AB03D7" w:rsidRDefault="00AB03D7" w:rsidP="00AB03D7">
      <w:pPr>
        <w:rPr>
          <w:rFonts w:hint="eastAsia"/>
        </w:rPr>
      </w:pPr>
      <w:r>
        <w:rPr>
          <w:rFonts w:hint="eastAsia"/>
        </w:rPr>
        <w:t>[龚城立] 00:09:26: 开始最最开始的时候就是首先，知人论事，我读到</w:t>
      </w:r>
      <w:proofErr w:type="gramStart"/>
      <w:r>
        <w:rPr>
          <w:rFonts w:hint="eastAsia"/>
        </w:rPr>
        <w:t>一一</w:t>
      </w:r>
      <w:proofErr w:type="gramEnd"/>
      <w:r>
        <w:rPr>
          <w:rFonts w:hint="eastAsia"/>
        </w:rPr>
        <w:t>篇感兴趣的诗词，如果想要了解它意象背后的完整内容，首先我得先知</w:t>
      </w:r>
      <w:proofErr w:type="gramStart"/>
      <w:r>
        <w:rPr>
          <w:rFonts w:hint="eastAsia"/>
        </w:rPr>
        <w:t>道作者</w:t>
      </w:r>
      <w:proofErr w:type="gramEnd"/>
      <w:r>
        <w:rPr>
          <w:rFonts w:hint="eastAsia"/>
        </w:rPr>
        <w:t>是使用这些意象，他可能传达是某一种情是什么样的情感。我想解读这种情感的话，首先得了解诗人写作之后诗词的背景。</w:t>
      </w:r>
    </w:p>
    <w:p w14:paraId="57BD7221" w14:textId="77777777" w:rsidR="00AB03D7" w:rsidRDefault="00AB03D7" w:rsidP="00AB03D7">
      <w:pPr>
        <w:rPr>
          <w:rFonts w:hint="eastAsia"/>
        </w:rPr>
      </w:pPr>
      <w:r>
        <w:rPr>
          <w:rFonts w:hint="eastAsia"/>
        </w:rPr>
        <w:t>[龚城立] 00:09:50: 然后再尝试。然后再尝试更。</w:t>
      </w:r>
    </w:p>
    <w:p w14:paraId="19D0499C" w14:textId="77777777" w:rsidR="00AB03D7" w:rsidRDefault="00AB03D7" w:rsidP="00AB03D7">
      <w:pPr>
        <w:rPr>
          <w:rFonts w:hint="eastAsia"/>
        </w:rPr>
      </w:pPr>
      <w:r>
        <w:rPr>
          <w:rFonts w:hint="eastAsia"/>
        </w:rPr>
        <w:t>[柯尧] 00:09:52: 那你是怎么知道他的背景的？</w:t>
      </w:r>
    </w:p>
    <w:p w14:paraId="66A4B58B" w14:textId="77777777" w:rsidR="00AB03D7" w:rsidRDefault="00AB03D7" w:rsidP="00AB03D7">
      <w:pPr>
        <w:rPr>
          <w:rFonts w:hint="eastAsia"/>
        </w:rPr>
      </w:pPr>
      <w:r>
        <w:rPr>
          <w:rFonts w:hint="eastAsia"/>
        </w:rPr>
        <w:t>[龚城立] 00:09:58: 可能就需要刻意的去搜索这篇制作的出处，以及做！通过搜索引擎传统搜索引擎，比如像百度必应。</w:t>
      </w:r>
    </w:p>
    <w:p w14:paraId="57D58776" w14:textId="77777777" w:rsidR="00AB03D7" w:rsidRDefault="00AB03D7" w:rsidP="00AB03D7">
      <w:pPr>
        <w:rPr>
          <w:rFonts w:hint="eastAsia"/>
        </w:rPr>
      </w:pPr>
      <w:r>
        <w:rPr>
          <w:rFonts w:hint="eastAsia"/>
        </w:rPr>
        <w:t>[柯尧] 00:10:05: 所以你是怎么去搜索的？</w:t>
      </w:r>
    </w:p>
    <w:p w14:paraId="35BA9E46" w14:textId="77777777" w:rsidR="00AB03D7" w:rsidRDefault="00AB03D7" w:rsidP="00AB03D7">
      <w:pPr>
        <w:rPr>
          <w:rFonts w:hint="eastAsia"/>
        </w:rPr>
      </w:pPr>
      <w:r>
        <w:rPr>
          <w:rFonts w:hint="eastAsia"/>
        </w:rPr>
        <w:t>[柯尧] 00:10:11: 我是要发什么？</w:t>
      </w:r>
    </w:p>
    <w:p w14:paraId="5356A631" w14:textId="77777777" w:rsidR="00AB03D7" w:rsidRDefault="00AB03D7" w:rsidP="00AB03D7">
      <w:pPr>
        <w:rPr>
          <w:rFonts w:hint="eastAsia"/>
        </w:rPr>
      </w:pPr>
      <w:r>
        <w:rPr>
          <w:rFonts w:hint="eastAsia"/>
        </w:rPr>
        <w:t>[龚城立] 00:10:12: 或一些传统的百科网站，比如说百度词条维基百科这一些。</w:t>
      </w:r>
    </w:p>
    <w:p w14:paraId="3E327992" w14:textId="77777777" w:rsidR="00AB03D7" w:rsidRDefault="00AB03D7" w:rsidP="00AB03D7">
      <w:pPr>
        <w:rPr>
          <w:rFonts w:hint="eastAsia"/>
        </w:rPr>
      </w:pPr>
      <w:r>
        <w:rPr>
          <w:rFonts w:hint="eastAsia"/>
        </w:rPr>
        <w:t>[柯尧] 00:10:18: 好，那继续。</w:t>
      </w:r>
    </w:p>
    <w:p w14:paraId="316EB2BA" w14:textId="77777777" w:rsidR="00AB03D7" w:rsidRDefault="00AB03D7" w:rsidP="00AB03D7">
      <w:pPr>
        <w:rPr>
          <w:rFonts w:hint="eastAsia"/>
        </w:rPr>
      </w:pPr>
      <w:r>
        <w:rPr>
          <w:rFonts w:hint="eastAsia"/>
        </w:rPr>
        <w:t>[龚城立] 00:10:23: 然后在做智人论事以后，我会尝试在对照着首</w:t>
      </w:r>
      <w:proofErr w:type="gramStart"/>
      <w:r>
        <w:rPr>
          <w:rFonts w:hint="eastAsia"/>
        </w:rPr>
        <w:t>首先不首先不</w:t>
      </w:r>
      <w:proofErr w:type="gramEnd"/>
      <w:r>
        <w:rPr>
          <w:rFonts w:hint="eastAsia"/>
        </w:rPr>
        <w:t>对照任何注解，尝试自己能否用自己的在脑海中想象一下诗词所描绘这个画面，把自己带入这个场景中带入这个具体情景。</w:t>
      </w:r>
    </w:p>
    <w:p w14:paraId="7ECB577E" w14:textId="77777777" w:rsidR="00AB03D7" w:rsidRDefault="00AB03D7" w:rsidP="00AB03D7">
      <w:pPr>
        <w:rPr>
          <w:rFonts w:hint="eastAsia"/>
        </w:rPr>
      </w:pPr>
      <w:r>
        <w:rPr>
          <w:rFonts w:hint="eastAsia"/>
        </w:rPr>
        <w:t>[龚城立] 00:10:41: 来试着能否理解这首诗词，如果在这个过程中遇到困难的话，会考虑再去就特定的词或某个特定的意象，在搜索引擎中进行继续搜索！</w:t>
      </w:r>
    </w:p>
    <w:p w14:paraId="59E87961" w14:textId="77777777" w:rsidR="00AB03D7" w:rsidRDefault="00AB03D7" w:rsidP="00AB03D7">
      <w:pPr>
        <w:rPr>
          <w:rFonts w:hint="eastAsia"/>
        </w:rPr>
      </w:pPr>
      <w:r>
        <w:rPr>
          <w:rFonts w:hint="eastAsia"/>
        </w:rPr>
        <w:lastRenderedPageBreak/>
        <w:t>[龚城立] 00:10:54: 当然，在这个过程中，有时候可能会存在分歧的错误，或者是对意向以一个意向对应多种意识而无法准确理解到这一步的时候，我可能才会去考虑使用大模型或者是一些更。</w:t>
      </w:r>
    </w:p>
    <w:p w14:paraId="46855AC6" w14:textId="77777777" w:rsidR="00AB03D7" w:rsidRDefault="00AB03D7" w:rsidP="00AB03D7">
      <w:pPr>
        <w:rPr>
          <w:rFonts w:hint="eastAsia"/>
        </w:rPr>
      </w:pPr>
      <w:r>
        <w:rPr>
          <w:rFonts w:hint="eastAsia"/>
        </w:rPr>
        <w:t>[龚城立] 00:11:08: 跟新兴一些技术去辅助理解，因为传统这些模型有时候可能理解不够深入或分析时候，我觉得常和我自己去分析相比，可能会一定程度上存在曲解作者意思，或者是代替了主观思考而使我丢失了理解意义上的乐趣的过程。</w:t>
      </w:r>
    </w:p>
    <w:p w14:paraId="04F84449" w14:textId="77777777" w:rsidR="00AB03D7" w:rsidRDefault="00AB03D7" w:rsidP="00AB03D7">
      <w:pPr>
        <w:rPr>
          <w:rFonts w:hint="eastAsia"/>
        </w:rPr>
      </w:pPr>
      <w:r>
        <w:rPr>
          <w:rFonts w:hint="eastAsia"/>
        </w:rPr>
        <w:t>[柯尧] 00:11:23: 更进一步，不只是意向，如果你想去理解诗词中的一些色彩词，尤其是有的时候，你对色彩词可能不是非常了解的情况下，你会怎么去操作，还是像刚才说的一样，去寻求搜索引擎或大模型的帮助吗？</w:t>
      </w:r>
    </w:p>
    <w:p w14:paraId="43605CA4" w14:textId="77777777" w:rsidR="00AB03D7" w:rsidRDefault="00AB03D7" w:rsidP="00AB03D7">
      <w:pPr>
        <w:rPr>
          <w:rFonts w:hint="eastAsia"/>
        </w:rPr>
      </w:pPr>
      <w:r>
        <w:rPr>
          <w:rFonts w:hint="eastAsia"/>
        </w:rPr>
        <w:t>[龚城立] 00:11:50: 是的。</w:t>
      </w:r>
    </w:p>
    <w:p w14:paraId="62CEDB4A" w14:textId="77777777" w:rsidR="00AB03D7" w:rsidRDefault="00AB03D7" w:rsidP="00AB03D7">
      <w:pPr>
        <w:rPr>
          <w:rFonts w:hint="eastAsia"/>
        </w:rPr>
      </w:pPr>
      <w:r>
        <w:rPr>
          <w:rFonts w:hint="eastAsia"/>
        </w:rPr>
        <w:t>[柯尧] 00:11:52: 那么你在读古诗词的时候，你会特别关注色彩词吗？你觉得色彩对于诗词理解起到什么样的作用？</w:t>
      </w:r>
    </w:p>
    <w:p w14:paraId="34BF8C50" w14:textId="77777777" w:rsidR="00AB03D7" w:rsidRDefault="00AB03D7" w:rsidP="00AB03D7">
      <w:pPr>
        <w:rPr>
          <w:rFonts w:hint="eastAsia"/>
        </w:rPr>
      </w:pPr>
      <w:r>
        <w:rPr>
          <w:rFonts w:hint="eastAsia"/>
        </w:rPr>
        <w:t>[龚城立] 00:12:02: 会特别关注起到作用，第一个是能够奠定整个整篇诗词的一个主的情感基调。第二个是可能会使画面更加可感。</w:t>
      </w:r>
    </w:p>
    <w:p w14:paraId="33769827" w14:textId="77777777" w:rsidR="00AB03D7" w:rsidRDefault="00AB03D7" w:rsidP="00AB03D7">
      <w:pPr>
        <w:rPr>
          <w:rFonts w:hint="eastAsia"/>
        </w:rPr>
      </w:pPr>
      <w:r>
        <w:rPr>
          <w:rFonts w:hint="eastAsia"/>
        </w:rPr>
        <w:t>[龚城立] 00:12:16: 是可以更加鲜活，能够这样能够身临其境，在身临其境基础上，就更能够体会和作者相关的就作者的所表达情感，甚至能够因此</w:t>
      </w:r>
      <w:proofErr w:type="gramStart"/>
      <w:r>
        <w:rPr>
          <w:rFonts w:hint="eastAsia"/>
        </w:rPr>
        <w:t>聊联系</w:t>
      </w:r>
      <w:proofErr w:type="gramEnd"/>
      <w:r>
        <w:rPr>
          <w:rFonts w:hint="eastAsia"/>
        </w:rPr>
        <w:t>到自己的一些经历，从而产生共鸣。对。</w:t>
      </w:r>
    </w:p>
    <w:p w14:paraId="67B7E7C2" w14:textId="77777777" w:rsidR="00AB03D7" w:rsidRDefault="00AB03D7" w:rsidP="00AB03D7">
      <w:pPr>
        <w:rPr>
          <w:rFonts w:hint="eastAsia"/>
        </w:rPr>
      </w:pPr>
      <w:r>
        <w:rPr>
          <w:rFonts w:hint="eastAsia"/>
        </w:rPr>
        <w:t>[柯尧] 00:12:33: 如果现在提到诗词中的色彩意象，你会先想到哪些诗句，你可以举一个例子，你是怎么理解其中色彩的含义的？</w:t>
      </w:r>
    </w:p>
    <w:p w14:paraId="1542E448" w14:textId="77777777" w:rsidR="00AB03D7" w:rsidRDefault="00AB03D7" w:rsidP="00AB03D7">
      <w:pPr>
        <w:rPr>
          <w:rFonts w:hint="eastAsia"/>
        </w:rPr>
      </w:pPr>
      <w:r>
        <w:rPr>
          <w:rFonts w:hint="eastAsia"/>
        </w:rPr>
        <w:t>[龚城立] 00:12:48: 日出江花红</w:t>
      </w:r>
      <w:proofErr w:type="gramStart"/>
      <w:r>
        <w:rPr>
          <w:rFonts w:hint="eastAsia"/>
        </w:rPr>
        <w:t>胜火春来</w:t>
      </w:r>
      <w:proofErr w:type="gramEnd"/>
      <w:r>
        <w:rPr>
          <w:rFonts w:hint="eastAsia"/>
        </w:rPr>
        <w:t>江水绿如蓝，能不忆江南，我觉得这首诗对这首词里面红</w:t>
      </w:r>
      <w:proofErr w:type="gramStart"/>
      <w:r>
        <w:rPr>
          <w:rFonts w:hint="eastAsia"/>
        </w:rPr>
        <w:t>胜火绿如</w:t>
      </w:r>
      <w:proofErr w:type="gramEnd"/>
      <w:r>
        <w:rPr>
          <w:rFonts w:hint="eastAsia"/>
        </w:rPr>
        <w:t>蓝，就是很明显。</w:t>
      </w:r>
    </w:p>
    <w:p w14:paraId="423C59B9" w14:textId="77777777" w:rsidR="00AB03D7" w:rsidRDefault="00AB03D7" w:rsidP="00AB03D7">
      <w:pPr>
        <w:rPr>
          <w:rFonts w:hint="eastAsia"/>
        </w:rPr>
      </w:pPr>
      <w:r>
        <w:rPr>
          <w:rFonts w:hint="eastAsia"/>
        </w:rPr>
        <w:t>[龚城立] 00:13:02: 可能这和我最开始想的，但灰灰黄绿瓦江南水乡风景要不一样，这种夕阳夕照的时候青青蓝红这样鲜艳的颜色。</w:t>
      </w:r>
    </w:p>
    <w:p w14:paraId="204AF78F" w14:textId="77777777" w:rsidR="00AB03D7" w:rsidRDefault="00AB03D7" w:rsidP="00AB03D7">
      <w:pPr>
        <w:rPr>
          <w:rFonts w:hint="eastAsia"/>
        </w:rPr>
      </w:pPr>
      <w:r>
        <w:rPr>
          <w:rFonts w:hint="eastAsia"/>
        </w:rPr>
        <w:t>[龚城立] 00:13:20: 会让我对江南水乡，在夕阳夕照的时候的会产生一种更加明艳，更加。</w:t>
      </w:r>
    </w:p>
    <w:p w14:paraId="7707EB42" w14:textId="77777777" w:rsidR="00AB03D7" w:rsidRDefault="00AB03D7" w:rsidP="00AB03D7">
      <w:pPr>
        <w:rPr>
          <w:rFonts w:hint="eastAsia"/>
        </w:rPr>
      </w:pPr>
      <w:r>
        <w:rPr>
          <w:rFonts w:hint="eastAsia"/>
        </w:rPr>
        <w:t>[龚城立] 00:13:33: 更加反常觉得一种</w:t>
      </w:r>
      <w:proofErr w:type="gramStart"/>
      <w:r>
        <w:rPr>
          <w:rFonts w:hint="eastAsia"/>
        </w:rPr>
        <w:t>一一</w:t>
      </w:r>
      <w:proofErr w:type="gramEnd"/>
      <w:r>
        <w:rPr>
          <w:rFonts w:hint="eastAsia"/>
        </w:rPr>
        <w:t>种体验或感受吧。</w:t>
      </w:r>
    </w:p>
    <w:p w14:paraId="05D939AB" w14:textId="77777777" w:rsidR="00AB03D7" w:rsidRDefault="00AB03D7" w:rsidP="00AB03D7">
      <w:pPr>
        <w:rPr>
          <w:rFonts w:hint="eastAsia"/>
        </w:rPr>
      </w:pPr>
      <w:r>
        <w:rPr>
          <w:rFonts w:hint="eastAsia"/>
        </w:rPr>
        <w:t>[柯尧] 00:13:38: 你觉得是什么造成了这样的结果？</w:t>
      </w:r>
    </w:p>
    <w:p w14:paraId="7985FDCE" w14:textId="77777777" w:rsidR="00AB03D7" w:rsidRDefault="00AB03D7" w:rsidP="00AB03D7">
      <w:pPr>
        <w:rPr>
          <w:rFonts w:hint="eastAsia"/>
        </w:rPr>
      </w:pPr>
      <w:r>
        <w:rPr>
          <w:rFonts w:hint="eastAsia"/>
        </w:rPr>
        <w:t>[龚城立] 00:13:43: 是这种非常鲜艳的词，鲜艳的描写色彩的</w:t>
      </w:r>
      <w:proofErr w:type="gramStart"/>
      <w:r>
        <w:rPr>
          <w:rFonts w:hint="eastAsia"/>
        </w:rPr>
        <w:t>色彩词像渲染</w:t>
      </w:r>
      <w:proofErr w:type="gramEnd"/>
      <w:r>
        <w:rPr>
          <w:rFonts w:hint="eastAsia"/>
        </w:rPr>
        <w:t>出来这种效果。</w:t>
      </w:r>
    </w:p>
    <w:p w14:paraId="2466B9E1" w14:textId="77777777" w:rsidR="00AB03D7" w:rsidRDefault="00AB03D7" w:rsidP="00AB03D7">
      <w:pPr>
        <w:rPr>
          <w:rFonts w:hint="eastAsia"/>
        </w:rPr>
      </w:pPr>
      <w:r>
        <w:rPr>
          <w:rFonts w:hint="eastAsia"/>
        </w:rPr>
        <w:t>[柯尧] 00:13:55: 我的意思，这些色彩它这么用是因为它本来就是这个景色，还是说你觉得它其中有别的可能有别的原因。</w:t>
      </w:r>
    </w:p>
    <w:p w14:paraId="13F5B1E6" w14:textId="77777777" w:rsidR="00AB03D7" w:rsidRDefault="00AB03D7" w:rsidP="00AB03D7">
      <w:pPr>
        <w:rPr>
          <w:rFonts w:hint="eastAsia"/>
        </w:rPr>
      </w:pPr>
      <w:r>
        <w:rPr>
          <w:rFonts w:hint="eastAsia"/>
        </w:rPr>
        <w:t>[龚城立] 00:14:11: 是</w:t>
      </w:r>
      <w:proofErr w:type="gramStart"/>
      <w:r>
        <w:rPr>
          <w:rFonts w:hint="eastAsia"/>
        </w:rPr>
        <w:t>因为因为</w:t>
      </w:r>
      <w:proofErr w:type="gramEnd"/>
      <w:r>
        <w:rPr>
          <w:rFonts w:hint="eastAsia"/>
        </w:rPr>
        <w:t>它使用了比红胜火用了比喻手法绿如兰草，可能用了一</w:t>
      </w:r>
      <w:r>
        <w:rPr>
          <w:rFonts w:hint="eastAsia"/>
        </w:rPr>
        <w:lastRenderedPageBreak/>
        <w:t>些。</w:t>
      </w:r>
    </w:p>
    <w:p w14:paraId="53B69121" w14:textId="77777777" w:rsidR="00AB03D7" w:rsidRDefault="00AB03D7" w:rsidP="00AB03D7">
      <w:pPr>
        <w:rPr>
          <w:rFonts w:hint="eastAsia"/>
        </w:rPr>
      </w:pPr>
      <w:r>
        <w:rPr>
          <w:rFonts w:hint="eastAsia"/>
        </w:rPr>
        <w:t>[龚城立] 00:14:23: 通过修辞，通过一些修辞而形成这种感受可能。</w:t>
      </w:r>
    </w:p>
    <w:p w14:paraId="1DEA9142" w14:textId="77777777" w:rsidR="00AB03D7" w:rsidRDefault="00AB03D7" w:rsidP="00AB03D7">
      <w:pPr>
        <w:rPr>
          <w:rFonts w:hint="eastAsia"/>
        </w:rPr>
      </w:pPr>
      <w:r>
        <w:rPr>
          <w:rFonts w:hint="eastAsia"/>
        </w:rPr>
        <w:t>[柯尧] 00:14:29: 你就是说，在这句诗句中，这些颜色主要还是描写景物。</w:t>
      </w:r>
    </w:p>
    <w:p w14:paraId="4AD34487" w14:textId="77777777" w:rsidR="00AB03D7" w:rsidRDefault="00AB03D7" w:rsidP="00AB03D7">
      <w:pPr>
        <w:rPr>
          <w:rFonts w:hint="eastAsia"/>
        </w:rPr>
      </w:pPr>
      <w:r>
        <w:rPr>
          <w:rFonts w:hint="eastAsia"/>
        </w:rPr>
        <w:t>[龚城立] 00:14:36: 对。</w:t>
      </w:r>
    </w:p>
    <w:p w14:paraId="25F8C7AF" w14:textId="77777777" w:rsidR="00AB03D7" w:rsidRDefault="00AB03D7" w:rsidP="00AB03D7">
      <w:pPr>
        <w:rPr>
          <w:rFonts w:hint="eastAsia"/>
        </w:rPr>
      </w:pPr>
      <w:r>
        <w:rPr>
          <w:rFonts w:hint="eastAsia"/>
        </w:rPr>
        <w:t>[柯尧] 00:14:37: 那你刚才提到说色彩还会承载情感意境之类的，那你可以举一些例子来说明吗？</w:t>
      </w:r>
    </w:p>
    <w:p w14:paraId="541159D7" w14:textId="77777777" w:rsidR="00AB03D7" w:rsidRDefault="00AB03D7" w:rsidP="00AB03D7">
      <w:pPr>
        <w:rPr>
          <w:rFonts w:hint="eastAsia"/>
        </w:rPr>
      </w:pPr>
      <w:r>
        <w:rPr>
          <w:rFonts w:hint="eastAsia"/>
        </w:rPr>
        <w:t>[龚城立] 00:14:46: 好照那两下吧，情感现在。</w:t>
      </w:r>
    </w:p>
    <w:p w14:paraId="38B08212" w14:textId="77777777" w:rsidR="00AB03D7" w:rsidRDefault="00AB03D7" w:rsidP="00AB03D7">
      <w:pPr>
        <w:rPr>
          <w:rFonts w:hint="eastAsia"/>
        </w:rPr>
      </w:pPr>
      <w:r>
        <w:rPr>
          <w:rFonts w:hint="eastAsia"/>
        </w:rPr>
        <w:t>[柯尧] 00:14:48: 没事。</w:t>
      </w:r>
    </w:p>
    <w:p w14:paraId="667AB4C5" w14:textId="77777777" w:rsidR="00AB03D7" w:rsidRDefault="00AB03D7" w:rsidP="00AB03D7">
      <w:pPr>
        <w:rPr>
          <w:rFonts w:hint="eastAsia"/>
        </w:rPr>
      </w:pPr>
      <w:r>
        <w:rPr>
          <w:rFonts w:hint="eastAsia"/>
        </w:rPr>
        <w:t>[龚城立] 00:14:56: 比如春风又绿江南岸，明月何时照这个绿子，一方面它也是一个描写色彩词，另一方面，这个描写</w:t>
      </w:r>
      <w:proofErr w:type="gramStart"/>
      <w:r>
        <w:rPr>
          <w:rFonts w:hint="eastAsia"/>
        </w:rPr>
        <w:t>色彩词它又</w:t>
      </w:r>
      <w:proofErr w:type="gramEnd"/>
      <w:r>
        <w:rPr>
          <w:rFonts w:hint="eastAsia"/>
        </w:rPr>
        <w:t>同时又活化了动词，所以它这个对春的描写是展现了</w:t>
      </w:r>
      <w:proofErr w:type="gramStart"/>
      <w:r>
        <w:rPr>
          <w:rFonts w:hint="eastAsia"/>
        </w:rPr>
        <w:t>春</w:t>
      </w:r>
      <w:proofErr w:type="gramEnd"/>
      <w:r>
        <w:rPr>
          <w:rFonts w:hint="eastAsia"/>
        </w:rPr>
        <w:t>春天生机盎然，可能与作者仕途失意，</w:t>
      </w:r>
      <w:proofErr w:type="gramStart"/>
      <w:r>
        <w:rPr>
          <w:rFonts w:hint="eastAsia"/>
        </w:rPr>
        <w:t>就九阔故里</w:t>
      </w:r>
      <w:proofErr w:type="gramEnd"/>
      <w:r>
        <w:rPr>
          <w:rFonts w:hint="eastAsia"/>
        </w:rPr>
        <w:t>可能和是形成了一种强烈的对比，这时这个时候我可能眼前就会有比较明丽的春景，我再带入作者视角会也会联想到自己曾经。</w:t>
      </w:r>
    </w:p>
    <w:p w14:paraId="0C75C74E" w14:textId="77777777" w:rsidR="00AB03D7" w:rsidRDefault="00AB03D7" w:rsidP="00AB03D7">
      <w:pPr>
        <w:rPr>
          <w:rFonts w:hint="eastAsia"/>
        </w:rPr>
      </w:pPr>
      <w:r>
        <w:rPr>
          <w:rFonts w:hint="eastAsia"/>
        </w:rPr>
        <w:t>[龚城立] 00:15:46: 在学业上遇到一些困难，或是曾经有曾经类似，可能就会更加容易体体会作者的心境。</w:t>
      </w:r>
    </w:p>
    <w:p w14:paraId="1D6BB7BB" w14:textId="77777777" w:rsidR="00AB03D7" w:rsidRDefault="00AB03D7" w:rsidP="00AB03D7">
      <w:pPr>
        <w:rPr>
          <w:rFonts w:hint="eastAsia"/>
        </w:rPr>
      </w:pPr>
      <w:r>
        <w:rPr>
          <w:rFonts w:hint="eastAsia"/>
        </w:rPr>
        <w:t>[柯尧] 00:16:00: 那如果同一个</w:t>
      </w:r>
      <w:proofErr w:type="gramStart"/>
      <w:r>
        <w:rPr>
          <w:rFonts w:hint="eastAsia"/>
        </w:rPr>
        <w:t>色彩词它出现</w:t>
      </w:r>
      <w:proofErr w:type="gramEnd"/>
      <w:r>
        <w:rPr>
          <w:rFonts w:hint="eastAsia"/>
        </w:rPr>
        <w:t>在了不同的诗句中，你认为它在不同诗句中有差异的话，可能主要体现在哪些方面的差异？</w:t>
      </w:r>
    </w:p>
    <w:p w14:paraId="487443D8" w14:textId="77777777" w:rsidR="00AB03D7" w:rsidRDefault="00AB03D7" w:rsidP="00AB03D7">
      <w:pPr>
        <w:rPr>
          <w:rFonts w:hint="eastAsia"/>
        </w:rPr>
      </w:pPr>
      <w:r>
        <w:rPr>
          <w:rFonts w:hint="eastAsia"/>
        </w:rPr>
        <w:t>[龚城立] 00:16:15: 同一个 size 在不同的词作中。</w:t>
      </w:r>
    </w:p>
    <w:p w14:paraId="2F5B972D" w14:textId="77777777" w:rsidR="00AB03D7" w:rsidRDefault="00AB03D7" w:rsidP="00AB03D7">
      <w:pPr>
        <w:rPr>
          <w:rFonts w:hint="eastAsia"/>
        </w:rPr>
      </w:pPr>
      <w:r>
        <w:rPr>
          <w:rFonts w:hint="eastAsia"/>
        </w:rPr>
        <w:t>[龚城立] 00:16:23: 上号。</w:t>
      </w:r>
    </w:p>
    <w:p w14:paraId="67C36DCA" w14:textId="77777777" w:rsidR="00AB03D7" w:rsidRDefault="00AB03D7" w:rsidP="00AB03D7">
      <w:pPr>
        <w:rPr>
          <w:rFonts w:hint="eastAsia"/>
        </w:rPr>
      </w:pPr>
      <w:r>
        <w:rPr>
          <w:rFonts w:hint="eastAsia"/>
        </w:rPr>
        <w:t xml:space="preserve">[柯尧] 00:16:25: </w:t>
      </w:r>
      <w:proofErr w:type="gramStart"/>
      <w:r>
        <w:rPr>
          <w:rFonts w:hint="eastAsia"/>
        </w:rPr>
        <w:t>没事想</w:t>
      </w:r>
      <w:proofErr w:type="gramEnd"/>
      <w:r>
        <w:rPr>
          <w:rFonts w:hint="eastAsia"/>
        </w:rPr>
        <w:t>好再说。</w:t>
      </w:r>
    </w:p>
    <w:p w14:paraId="4F57D36C" w14:textId="77777777" w:rsidR="00AB03D7" w:rsidRDefault="00AB03D7" w:rsidP="00AB03D7">
      <w:pPr>
        <w:rPr>
          <w:rFonts w:hint="eastAsia"/>
        </w:rPr>
      </w:pPr>
      <w:r>
        <w:rPr>
          <w:rFonts w:hint="eastAsia"/>
        </w:rPr>
        <w:t>[龚城立] 00:16:57: 比如说还是以绿绿为意的吧，刚才春风又绿，江南就展现是一幅生机勃勃的江南春景，绿意盎然，万万物复苏，它就代表生机与活力，但是知否应是绿肥红瘦，这个地方绿肥红瘦，它这个绿是属于无关紧要枝叶而珍贵的红却在消瘦消失，</w:t>
      </w:r>
      <w:proofErr w:type="gramStart"/>
      <w:r>
        <w:rPr>
          <w:rFonts w:hint="eastAsia"/>
        </w:rPr>
        <w:t>这里绿它可能</w:t>
      </w:r>
      <w:proofErr w:type="gramEnd"/>
      <w:r>
        <w:rPr>
          <w:rFonts w:hint="eastAsia"/>
        </w:rPr>
        <w:t>反而会呈现出一种就是。</w:t>
      </w:r>
    </w:p>
    <w:p w14:paraId="7756A56E" w14:textId="77777777" w:rsidR="00AB03D7" w:rsidRDefault="00AB03D7" w:rsidP="00AB03D7">
      <w:pPr>
        <w:rPr>
          <w:rFonts w:hint="eastAsia"/>
        </w:rPr>
      </w:pPr>
      <w:r>
        <w:rPr>
          <w:rFonts w:hint="eastAsia"/>
        </w:rPr>
        <w:t>[龚城立] 00:17:25: 明明知春天留不住，却无法像旁人一样无动于衷。对青春易逝的敏感与伤怀，可能像同一种颜色，你在前一。</w:t>
      </w:r>
    </w:p>
    <w:p w14:paraId="52156CF0" w14:textId="77777777" w:rsidR="00AB03D7" w:rsidRDefault="00AB03D7" w:rsidP="00AB03D7">
      <w:pPr>
        <w:rPr>
          <w:rFonts w:hint="eastAsia"/>
        </w:rPr>
      </w:pPr>
      <w:r>
        <w:rPr>
          <w:rFonts w:hint="eastAsia"/>
        </w:rPr>
        <w:t>[龚城立] 00:17:37: 在第一首词中可能表现就是对春日的依恋，在后一首中就是对青春消失的无奈与惆怅。</w:t>
      </w:r>
    </w:p>
    <w:p w14:paraId="1B011652" w14:textId="77777777" w:rsidR="00AB03D7" w:rsidRDefault="00AB03D7" w:rsidP="00AB03D7">
      <w:pPr>
        <w:rPr>
          <w:rFonts w:hint="eastAsia"/>
        </w:rPr>
      </w:pPr>
      <w:r>
        <w:rPr>
          <w:rFonts w:hint="eastAsia"/>
        </w:rPr>
        <w:t>[柯尧] 00:17:51: 你认为他们会有差异，主要是因为作者的情感？</w:t>
      </w:r>
    </w:p>
    <w:p w14:paraId="13C2072E" w14:textId="77777777" w:rsidR="00AB03D7" w:rsidRDefault="00AB03D7" w:rsidP="00AB03D7">
      <w:pPr>
        <w:rPr>
          <w:rFonts w:hint="eastAsia"/>
        </w:rPr>
      </w:pPr>
      <w:r>
        <w:rPr>
          <w:rFonts w:hint="eastAsia"/>
        </w:rPr>
        <w:t>[龚城立] 00:17:57: 主要是因为作者情感以及在诗作中结构上的作用。</w:t>
      </w:r>
    </w:p>
    <w:p w14:paraId="159A3CD1" w14:textId="77777777" w:rsidR="00AB03D7" w:rsidRDefault="00AB03D7" w:rsidP="00AB03D7">
      <w:pPr>
        <w:rPr>
          <w:rFonts w:hint="eastAsia"/>
        </w:rPr>
      </w:pPr>
      <w:r>
        <w:rPr>
          <w:rFonts w:hint="eastAsia"/>
        </w:rPr>
        <w:lastRenderedPageBreak/>
        <w:t>[柯尧] 00:18:06: 那么你是怎么做这样的区分的，就是对于同一个色彩在不同语境下会有多重含义，你是怎么来区分和归纳的？</w:t>
      </w:r>
    </w:p>
    <w:p w14:paraId="591BCDE1" w14:textId="77777777" w:rsidR="00AB03D7" w:rsidRDefault="00AB03D7" w:rsidP="00AB03D7">
      <w:pPr>
        <w:rPr>
          <w:rFonts w:hint="eastAsia"/>
        </w:rPr>
      </w:pPr>
      <w:r>
        <w:rPr>
          <w:rFonts w:hint="eastAsia"/>
        </w:rPr>
        <w:t>[龚城立] 00:18:18: 首先要结合在首先要结合词作或诗诗作的上下文语义。要理解他们的，首先要理解他们尝试示意在上下文所要表达的。</w:t>
      </w:r>
    </w:p>
    <w:p w14:paraId="1AB6142C" w14:textId="77777777" w:rsidR="00AB03D7" w:rsidRDefault="00AB03D7" w:rsidP="00AB03D7">
      <w:pPr>
        <w:rPr>
          <w:rFonts w:hint="eastAsia"/>
        </w:rPr>
      </w:pPr>
      <w:r>
        <w:rPr>
          <w:rFonts w:hint="eastAsia"/>
        </w:rPr>
        <w:t>[龚城立] 00:18:36: 作者想要描绘的情感中去理解，另一个是要结合词作创作的背景去理解。</w:t>
      </w:r>
    </w:p>
    <w:p w14:paraId="563090E2" w14:textId="77777777" w:rsidR="00AB03D7" w:rsidRDefault="00AB03D7" w:rsidP="00AB03D7">
      <w:pPr>
        <w:rPr>
          <w:rFonts w:hint="eastAsia"/>
        </w:rPr>
      </w:pPr>
      <w:r>
        <w:rPr>
          <w:rFonts w:hint="eastAsia"/>
        </w:rPr>
        <w:t>[柯尧] 00:18:46: 上下文</w:t>
      </w:r>
      <w:proofErr w:type="gramStart"/>
      <w:r>
        <w:rPr>
          <w:rFonts w:hint="eastAsia"/>
        </w:rPr>
        <w:t>加背景</w:t>
      </w:r>
      <w:proofErr w:type="gramEnd"/>
      <w:r>
        <w:rPr>
          <w:rFonts w:hint="eastAsia"/>
        </w:rPr>
        <w:t>两个方面。</w:t>
      </w:r>
    </w:p>
    <w:p w14:paraId="20331116" w14:textId="77777777" w:rsidR="00AB03D7" w:rsidRDefault="00AB03D7" w:rsidP="00AB03D7">
      <w:pPr>
        <w:rPr>
          <w:rFonts w:hint="eastAsia"/>
        </w:rPr>
      </w:pPr>
      <w:r>
        <w:rPr>
          <w:rFonts w:hint="eastAsia"/>
        </w:rPr>
        <w:t>[龚城立] 00:18:49: 对。</w:t>
      </w:r>
    </w:p>
    <w:p w14:paraId="62232A71" w14:textId="77777777" w:rsidR="00AB03D7" w:rsidRDefault="00AB03D7" w:rsidP="00AB03D7">
      <w:pPr>
        <w:rPr>
          <w:rFonts w:hint="eastAsia"/>
        </w:rPr>
      </w:pPr>
      <w:r>
        <w:rPr>
          <w:rFonts w:hint="eastAsia"/>
        </w:rPr>
        <w:t>[柯尧] 00:18:51: 那如果现在我们想让你系统的分析某一个色彩的多重意向。你会怎么开展工作？</w:t>
      </w:r>
    </w:p>
    <w:p w14:paraId="7A202CC1" w14:textId="77777777" w:rsidR="00AB03D7" w:rsidRDefault="00AB03D7" w:rsidP="00AB03D7">
      <w:pPr>
        <w:rPr>
          <w:rFonts w:hint="eastAsia"/>
        </w:rPr>
      </w:pPr>
      <w:r>
        <w:rPr>
          <w:rFonts w:hint="eastAsia"/>
        </w:rPr>
        <w:t>[龚城立] 00:19:00: 某一个色彩，首先对于这种搜集性工作的话，我可能会一方面在例如古</w:t>
      </w:r>
      <w:proofErr w:type="gramStart"/>
      <w:r>
        <w:rPr>
          <w:rFonts w:hint="eastAsia"/>
        </w:rPr>
        <w:t>诗词网这样</w:t>
      </w:r>
      <w:proofErr w:type="gramEnd"/>
      <w:r>
        <w:rPr>
          <w:rFonts w:hint="eastAsia"/>
        </w:rPr>
        <w:t>的网站当中，就某某几种特定的描写颜色的关键词，先搜索后，然后再人工筛选出几个比较具有代表性的</w:t>
      </w:r>
      <w:proofErr w:type="gramStart"/>
      <w:r>
        <w:rPr>
          <w:rFonts w:hint="eastAsia"/>
        </w:rPr>
        <w:t>词做出</w:t>
      </w:r>
      <w:proofErr w:type="gramEnd"/>
      <w:r>
        <w:rPr>
          <w:rFonts w:hint="eastAsia"/>
        </w:rPr>
        <w:t>来，然后分别去了解这些词作的中这些词作想要表达的主旨，以及作者的作者是背景。</w:t>
      </w:r>
    </w:p>
    <w:p w14:paraId="3F61E40C" w14:textId="77777777" w:rsidR="00AB03D7" w:rsidRDefault="00AB03D7" w:rsidP="00AB03D7">
      <w:pPr>
        <w:rPr>
          <w:rFonts w:hint="eastAsia"/>
        </w:rPr>
      </w:pPr>
      <w:r>
        <w:rPr>
          <w:rFonts w:hint="eastAsia"/>
        </w:rPr>
        <w:t>[龚城立] 00:19:33: 相关情感，然后利用，然后两方面，首先我会自己尝试去理解，然后用 AI 来辅助，用大语言模型这样的工具去辅助验证我的猜测是否正确。如果正确，我们继续想下一步就是可能会用列表。</w:t>
      </w:r>
    </w:p>
    <w:p w14:paraId="2976649F" w14:textId="77777777" w:rsidR="00AB03D7" w:rsidRDefault="00AB03D7" w:rsidP="00AB03D7">
      <w:pPr>
        <w:rPr>
          <w:rFonts w:hint="eastAsia"/>
        </w:rPr>
      </w:pPr>
      <w:r>
        <w:rPr>
          <w:rFonts w:hint="eastAsia"/>
        </w:rPr>
        <w:t>[龚城立] 00:19:51: 的方法或者是，</w:t>
      </w:r>
    </w:p>
    <w:p w14:paraId="3DFEED72" w14:textId="77777777" w:rsidR="00AB03D7" w:rsidRDefault="00AB03D7" w:rsidP="00AB03D7">
      <w:pPr>
        <w:rPr>
          <w:rFonts w:hint="eastAsia"/>
        </w:rPr>
      </w:pPr>
      <w:r>
        <w:rPr>
          <w:rFonts w:hint="eastAsia"/>
        </w:rPr>
        <w:t>[龚城立] 00:19:55: 对，</w:t>
      </w:r>
    </w:p>
    <w:p w14:paraId="77E80567" w14:textId="77777777" w:rsidR="00AB03D7" w:rsidRDefault="00AB03D7" w:rsidP="00AB03D7">
      <w:pPr>
        <w:rPr>
          <w:rFonts w:hint="eastAsia"/>
        </w:rPr>
      </w:pPr>
      <w:r>
        <w:rPr>
          <w:rFonts w:hint="eastAsia"/>
        </w:rPr>
        <w:t>[龚城立] 00:19:55: 可能会用表格方法来进行归纳总结。</w:t>
      </w:r>
    </w:p>
    <w:p w14:paraId="1B243C34" w14:textId="77777777" w:rsidR="00AB03D7" w:rsidRDefault="00AB03D7" w:rsidP="00AB03D7">
      <w:pPr>
        <w:rPr>
          <w:rFonts w:hint="eastAsia"/>
        </w:rPr>
      </w:pPr>
      <w:r>
        <w:rPr>
          <w:rFonts w:hint="eastAsia"/>
        </w:rPr>
        <w:t>[柯尧] 00:19:58: 非常详细，那如果现在遇到了一个陌生的色彩词，你会优先采用什么方式来帮你理解？</w:t>
      </w:r>
    </w:p>
    <w:p w14:paraId="58264D10" w14:textId="77777777" w:rsidR="00AB03D7" w:rsidRDefault="00AB03D7" w:rsidP="00AB03D7">
      <w:pPr>
        <w:rPr>
          <w:rFonts w:hint="eastAsia"/>
        </w:rPr>
      </w:pPr>
      <w:r>
        <w:rPr>
          <w:rFonts w:hint="eastAsia"/>
        </w:rPr>
        <w:t>[龚城立] 00:20:09: 遇到完全陌生且不知道上下文语境的时候，我可能会首先会依赖很多 AI 或大语言模型，因为</w:t>
      </w:r>
      <w:proofErr w:type="gramStart"/>
      <w:r>
        <w:rPr>
          <w:rFonts w:hint="eastAsia"/>
        </w:rPr>
        <w:t>很</w:t>
      </w:r>
      <w:proofErr w:type="gramEnd"/>
      <w:r>
        <w:rPr>
          <w:rFonts w:hint="eastAsia"/>
        </w:rPr>
        <w:t>常规的方法都完全失效，类似于在考场上遇到一个完全没有见过的古诗词的时候。</w:t>
      </w:r>
    </w:p>
    <w:p w14:paraId="5067452A" w14:textId="77777777" w:rsidR="00AB03D7" w:rsidRDefault="00AB03D7" w:rsidP="00AB03D7">
      <w:pPr>
        <w:rPr>
          <w:rFonts w:hint="eastAsia"/>
        </w:rPr>
      </w:pPr>
      <w:r>
        <w:rPr>
          <w:rFonts w:hint="eastAsia"/>
        </w:rPr>
        <w:t>[龚城立] 00:20:30: 我可能就首先会考虑是否能够借助我借助 AI 或者是相关的工具。</w:t>
      </w:r>
    </w:p>
    <w:p w14:paraId="24D53ABF" w14:textId="77777777" w:rsidR="00AB03D7" w:rsidRDefault="00AB03D7" w:rsidP="00AB03D7">
      <w:pPr>
        <w:rPr>
          <w:rFonts w:hint="eastAsia"/>
        </w:rPr>
      </w:pPr>
      <w:r>
        <w:rPr>
          <w:rFonts w:hint="eastAsia"/>
        </w:rPr>
        <w:t>[柯尧] 00:20:38: 刚才你有提到你在查这些意向的时候，你用到了像搜索引擎大模型，还有古诗词网。那么在使用现有的这一些工具或平台检索色彩相关诗句或释义的时候，你觉得你遇到的最主要的困难是什么？</w:t>
      </w:r>
    </w:p>
    <w:p w14:paraId="233B66BD" w14:textId="77777777" w:rsidR="00AB03D7" w:rsidRDefault="00AB03D7" w:rsidP="00AB03D7">
      <w:pPr>
        <w:rPr>
          <w:rFonts w:hint="eastAsia"/>
        </w:rPr>
      </w:pPr>
      <w:r>
        <w:rPr>
          <w:rFonts w:hint="eastAsia"/>
        </w:rPr>
        <w:t>[龚城立] 00:21:01: 最主要困难，第一个是出处不尽明确，可能同一首词作在不同平台搜索出结果有多个不同的版本，而很多版本他们的出处都是无法考察。因此比如我想看。</w:t>
      </w:r>
    </w:p>
    <w:p w14:paraId="38E120B9" w14:textId="77777777" w:rsidR="00AB03D7" w:rsidRDefault="00AB03D7" w:rsidP="00AB03D7">
      <w:pPr>
        <w:rPr>
          <w:rFonts w:hint="eastAsia"/>
        </w:rPr>
      </w:pPr>
      <w:r>
        <w:rPr>
          <w:rFonts w:hint="eastAsia"/>
        </w:rPr>
        <w:lastRenderedPageBreak/>
        <w:t>[龚城立] 00:21:17: 有时候就会在具体的某一个色彩相关词语，他们可能具体色彩词语会存在一些出入。第二个问题是。</w:t>
      </w:r>
    </w:p>
    <w:p w14:paraId="2FB13EA9" w14:textId="77777777" w:rsidR="00AB03D7" w:rsidRDefault="00AB03D7" w:rsidP="00AB03D7">
      <w:pPr>
        <w:rPr>
          <w:rFonts w:hint="eastAsia"/>
        </w:rPr>
      </w:pPr>
      <w:r>
        <w:rPr>
          <w:rFonts w:hint="eastAsia"/>
        </w:rPr>
        <w:t>[龚城立] 00:21:33: 像古</w:t>
      </w:r>
      <w:proofErr w:type="gramStart"/>
      <w:r>
        <w:rPr>
          <w:rFonts w:hint="eastAsia"/>
        </w:rPr>
        <w:t>诗词网</w:t>
      </w:r>
      <w:proofErr w:type="gramEnd"/>
      <w:r>
        <w:rPr>
          <w:rFonts w:hint="eastAsia"/>
        </w:rPr>
        <w:t>或者是百度词条上面对于一些色彩相关词语的解析是不够详尽的。第三个问题就是常规的搜索引擎，还有像古诗词网中常规的检索平台，他们无法准确的根据上下词上下文来给出某个</w:t>
      </w:r>
      <w:proofErr w:type="gramStart"/>
      <w:r>
        <w:rPr>
          <w:rFonts w:hint="eastAsia"/>
        </w:rPr>
        <w:t>生采词</w:t>
      </w:r>
      <w:proofErr w:type="gramEnd"/>
      <w:r>
        <w:rPr>
          <w:rFonts w:hint="eastAsia"/>
        </w:rPr>
        <w:t>在语境中的具体的含义或者是。</w:t>
      </w:r>
    </w:p>
    <w:p w14:paraId="3DBDB0FC" w14:textId="77777777" w:rsidR="00AB03D7" w:rsidRDefault="00AB03D7" w:rsidP="00AB03D7">
      <w:pPr>
        <w:rPr>
          <w:rFonts w:hint="eastAsia"/>
        </w:rPr>
      </w:pPr>
      <w:r>
        <w:rPr>
          <w:rFonts w:hint="eastAsia"/>
        </w:rPr>
        <w:t>[龚城立] 00:21:59: 对我，我脱离了上下文语境，会给理解上造成一定的困难。</w:t>
      </w:r>
    </w:p>
    <w:p w14:paraId="313B9A5A" w14:textId="77777777" w:rsidR="00AB03D7" w:rsidRDefault="00AB03D7" w:rsidP="00AB03D7">
      <w:pPr>
        <w:rPr>
          <w:rFonts w:hint="eastAsia"/>
        </w:rPr>
      </w:pPr>
      <w:r>
        <w:rPr>
          <w:rFonts w:hint="eastAsia"/>
        </w:rPr>
        <w:t>[柯尧] 00:22:04: 那你觉得这些工具在色彩意象的归类对比和关联呈现这些方面存在哪些不足？</w:t>
      </w:r>
    </w:p>
    <w:p w14:paraId="569D2A43" w14:textId="77777777" w:rsidR="00AB03D7" w:rsidRDefault="00AB03D7" w:rsidP="00AB03D7">
      <w:pPr>
        <w:rPr>
          <w:rFonts w:hint="eastAsia"/>
        </w:rPr>
      </w:pPr>
      <w:r>
        <w:rPr>
          <w:rFonts w:hint="eastAsia"/>
        </w:rPr>
        <w:t>[龚城立] 00:22:17: 第一个是无法使我亲自感受到色彩在某个词作中具。</w:t>
      </w:r>
    </w:p>
    <w:p w14:paraId="666B35B0" w14:textId="77777777" w:rsidR="00AB03D7" w:rsidRDefault="00AB03D7" w:rsidP="00AB03D7">
      <w:pPr>
        <w:rPr>
          <w:rFonts w:hint="eastAsia"/>
        </w:rPr>
      </w:pPr>
      <w:r>
        <w:rPr>
          <w:rFonts w:hint="eastAsia"/>
        </w:rPr>
        <w:t>[龚城立] 00:22:35: 在某个词作中。稍稍稍等一下，我组织一下语言。</w:t>
      </w:r>
    </w:p>
    <w:p w14:paraId="39F7899D" w14:textId="77777777" w:rsidR="00AB03D7" w:rsidRDefault="00AB03D7" w:rsidP="00AB03D7">
      <w:pPr>
        <w:rPr>
          <w:rFonts w:hint="eastAsia"/>
        </w:rPr>
      </w:pPr>
      <w:r>
        <w:rPr>
          <w:rFonts w:hint="eastAsia"/>
        </w:rPr>
        <w:t>[柯尧] 00:22:39: 没事。</w:t>
      </w:r>
    </w:p>
    <w:p w14:paraId="68671C5B" w14:textId="77777777" w:rsidR="00AB03D7" w:rsidRDefault="00AB03D7" w:rsidP="00AB03D7">
      <w:pPr>
        <w:rPr>
          <w:rFonts w:hint="eastAsia"/>
        </w:rPr>
      </w:pPr>
      <w:r>
        <w:rPr>
          <w:rFonts w:hint="eastAsia"/>
        </w:rPr>
        <w:t>[龚城立] 00:22:48: 可能会让我缺少通过某一两个色彩词语而亲自在脑海中构建具体画面，从而再将自己带入诗诗作的</w:t>
      </w:r>
      <w:proofErr w:type="gramStart"/>
      <w:r>
        <w:rPr>
          <w:rFonts w:hint="eastAsia"/>
        </w:rPr>
        <w:t>很</w:t>
      </w:r>
      <w:proofErr w:type="gramEnd"/>
      <w:r>
        <w:rPr>
          <w:rFonts w:hint="eastAsia"/>
        </w:rPr>
        <w:t>诗作的意异性之中的这一个赏析实作。</w:t>
      </w:r>
    </w:p>
    <w:p w14:paraId="56B7C478" w14:textId="77777777" w:rsidR="00AB03D7" w:rsidRDefault="00AB03D7" w:rsidP="00AB03D7">
      <w:pPr>
        <w:rPr>
          <w:rFonts w:hint="eastAsia"/>
        </w:rPr>
      </w:pPr>
      <w:r>
        <w:rPr>
          <w:rFonts w:hint="eastAsia"/>
        </w:rPr>
        <w:t>[龚城立] 00:23:03: 乐趣和过程。还有是等一下。</w:t>
      </w:r>
    </w:p>
    <w:p w14:paraId="62F921A2" w14:textId="77777777" w:rsidR="00AB03D7" w:rsidRDefault="00AB03D7" w:rsidP="00AB03D7">
      <w:pPr>
        <w:rPr>
          <w:rFonts w:hint="eastAsia"/>
        </w:rPr>
      </w:pPr>
      <w:r>
        <w:rPr>
          <w:rFonts w:hint="eastAsia"/>
        </w:rPr>
        <w:t>[柯尧] 00:23:07: 对比关联呈现。</w:t>
      </w:r>
    </w:p>
    <w:p w14:paraId="0A8C2F3A" w14:textId="77777777" w:rsidR="00AB03D7" w:rsidRDefault="00AB03D7" w:rsidP="00AB03D7">
      <w:pPr>
        <w:rPr>
          <w:rFonts w:hint="eastAsia"/>
        </w:rPr>
      </w:pPr>
      <w:r>
        <w:rPr>
          <w:rFonts w:hint="eastAsia"/>
        </w:rPr>
        <w:t>[龚城立] 00:23:15: 对比对，这也是一个。这也是我感觉就存在一个问问题。</w:t>
      </w:r>
    </w:p>
    <w:p w14:paraId="3EFC82B6" w14:textId="77777777" w:rsidR="00AB03D7" w:rsidRDefault="00AB03D7" w:rsidP="00AB03D7">
      <w:pPr>
        <w:rPr>
          <w:rFonts w:hint="eastAsia"/>
        </w:rPr>
      </w:pPr>
      <w:r>
        <w:rPr>
          <w:rFonts w:hint="eastAsia"/>
        </w:rPr>
        <w:t>[柯尧] 00:23:26: 现在如果设计一款以诗词色彩为中心的可视化系统，你最希望它支持哪些核心功能？</w:t>
      </w:r>
    </w:p>
    <w:p w14:paraId="782F5442" w14:textId="77777777" w:rsidR="00AB03D7" w:rsidRDefault="00AB03D7" w:rsidP="00AB03D7">
      <w:pPr>
        <w:rPr>
          <w:rFonts w:hint="eastAsia"/>
        </w:rPr>
      </w:pPr>
      <w:r>
        <w:rPr>
          <w:rFonts w:hint="eastAsia"/>
        </w:rPr>
        <w:t>[龚城立] 00:23:36: 我可能想的比较，就可能，比如说可以通过某首诗词来生成一生成几个色卡，或者是色盘给出几个。</w:t>
      </w:r>
    </w:p>
    <w:p w14:paraId="4AC06781" w14:textId="77777777" w:rsidR="00AB03D7" w:rsidRDefault="00AB03D7" w:rsidP="00AB03D7">
      <w:pPr>
        <w:rPr>
          <w:rFonts w:hint="eastAsia"/>
        </w:rPr>
      </w:pPr>
      <w:r>
        <w:rPr>
          <w:rFonts w:hint="eastAsia"/>
        </w:rPr>
        <w:t>[龚城立] 00:23:49: 通过一首诗词给出几个相应的配色，主配色，复配色或是相应的，可以直接套用在 CSS 样式上的一些</w:t>
      </w:r>
      <w:proofErr w:type="gramStart"/>
      <w:r>
        <w:rPr>
          <w:rFonts w:hint="eastAsia"/>
        </w:rPr>
        <w:t>一些</w:t>
      </w:r>
      <w:proofErr w:type="gramEnd"/>
      <w:r>
        <w:rPr>
          <w:rFonts w:hint="eastAsia"/>
        </w:rPr>
        <w:t>色彩呈现，或者是想看可以。</w:t>
      </w:r>
    </w:p>
    <w:p w14:paraId="524F9FB2" w14:textId="77777777" w:rsidR="00AB03D7" w:rsidRDefault="00AB03D7" w:rsidP="00AB03D7">
      <w:pPr>
        <w:rPr>
          <w:rFonts w:hint="eastAsia"/>
        </w:rPr>
      </w:pPr>
      <w:r>
        <w:rPr>
          <w:rFonts w:hint="eastAsia"/>
        </w:rPr>
        <w:t>[龚城立] 00:24:09: 可以继续深入挖掘，比如分析出这些色色盘或色卡最接近某一种哪种色系或设计中常用的，比如说像莫兰迪色系，或者说是。</w:t>
      </w:r>
    </w:p>
    <w:p w14:paraId="53AE55B7" w14:textId="77777777" w:rsidR="00AB03D7" w:rsidRDefault="00AB03D7" w:rsidP="00AB03D7">
      <w:pPr>
        <w:rPr>
          <w:rFonts w:hint="eastAsia"/>
        </w:rPr>
      </w:pPr>
      <w:r>
        <w:rPr>
          <w:rFonts w:hint="eastAsia"/>
        </w:rPr>
        <w:t>[龚城立] 00:24:24: 还有能否给出相应色系对应的16进制是16进制颜色</w:t>
      </w:r>
      <w:proofErr w:type="gramStart"/>
      <w:r>
        <w:rPr>
          <w:rFonts w:hint="eastAsia"/>
        </w:rPr>
        <w:t>色</w:t>
      </w:r>
      <w:proofErr w:type="gramEnd"/>
      <w:r>
        <w:rPr>
          <w:rFonts w:hint="eastAsia"/>
        </w:rPr>
        <w:t>号或是 RGB 它相应的 RGB 数值。</w:t>
      </w:r>
    </w:p>
    <w:p w14:paraId="621B3674" w14:textId="77777777" w:rsidR="00AB03D7" w:rsidRDefault="00AB03D7" w:rsidP="00AB03D7">
      <w:pPr>
        <w:rPr>
          <w:rFonts w:hint="eastAsia"/>
        </w:rPr>
      </w:pPr>
      <w:r>
        <w:rPr>
          <w:rFonts w:hint="eastAsia"/>
        </w:rPr>
        <w:t>[柯尧] 00:24:39: 你了解还是</w:t>
      </w:r>
      <w:proofErr w:type="gramStart"/>
      <w:r>
        <w:rPr>
          <w:rFonts w:hint="eastAsia"/>
        </w:rPr>
        <w:t>蛮深入</w:t>
      </w:r>
      <w:proofErr w:type="gramEnd"/>
      <w:r>
        <w:rPr>
          <w:rFonts w:hint="eastAsia"/>
        </w:rPr>
        <w:t>的。如果现在用这样一个工具来帮你理解诗词的颜色含义，你希望看到哪种展示方式？</w:t>
      </w:r>
    </w:p>
    <w:p w14:paraId="4904EC56" w14:textId="77777777" w:rsidR="00AB03D7" w:rsidRDefault="00AB03D7" w:rsidP="00AB03D7">
      <w:pPr>
        <w:rPr>
          <w:rFonts w:hint="eastAsia"/>
        </w:rPr>
      </w:pPr>
      <w:r>
        <w:rPr>
          <w:rFonts w:hint="eastAsia"/>
        </w:rPr>
        <w:t>[龚城立] 00:24:51: 第一种是希望以这几个颜色为主色调来形成的</w:t>
      </w:r>
      <w:proofErr w:type="gramStart"/>
      <w:r>
        <w:rPr>
          <w:rFonts w:hint="eastAsia"/>
        </w:rPr>
        <w:t>纹身图或者</w:t>
      </w:r>
      <w:proofErr w:type="gramEnd"/>
      <w:r>
        <w:rPr>
          <w:rFonts w:hint="eastAsia"/>
        </w:rPr>
        <w:t>多模态大模型生成的照片，这个照片应该最好是可以由用户自定义具体风格，比如说是水墨风格还是简笔画风格还是相，这是对应其他风格，第二个是生成可交互的。</w:t>
      </w:r>
    </w:p>
    <w:p w14:paraId="5CEB842B" w14:textId="77777777" w:rsidR="00AB03D7" w:rsidRDefault="00AB03D7" w:rsidP="00AB03D7">
      <w:pPr>
        <w:rPr>
          <w:rFonts w:hint="eastAsia"/>
        </w:rPr>
      </w:pPr>
      <w:r>
        <w:rPr>
          <w:rFonts w:hint="eastAsia"/>
        </w:rPr>
        <w:lastRenderedPageBreak/>
        <w:t>[龚城立] 00:25:14: 可交互的绘画面板由用户自己来进行二次创作，第三个是生成，可以由用户直接可以是生成可以导出的，可以导出到第三方的绘画平台，或者是用户相关的，</w:t>
      </w:r>
      <w:proofErr w:type="gramStart"/>
      <w:r>
        <w:rPr>
          <w:rFonts w:hint="eastAsia"/>
        </w:rPr>
        <w:t>像相关</w:t>
      </w:r>
      <w:proofErr w:type="gramEnd"/>
      <w:r>
        <w:rPr>
          <w:rFonts w:hint="eastAsia"/>
        </w:rPr>
        <w:t>的应用程序，</w:t>
      </w:r>
      <w:proofErr w:type="gramStart"/>
      <w:r>
        <w:rPr>
          <w:rFonts w:hint="eastAsia"/>
        </w:rPr>
        <w:t xml:space="preserve">UI </w:t>
      </w:r>
      <w:proofErr w:type="spellStart"/>
      <w:r>
        <w:rPr>
          <w:rFonts w:hint="eastAsia"/>
        </w:rPr>
        <w:t>UI</w:t>
      </w:r>
      <w:proofErr w:type="spellEnd"/>
      <w:r>
        <w:rPr>
          <w:rFonts w:hint="eastAsia"/>
        </w:rPr>
        <w:t xml:space="preserve"> </w:t>
      </w:r>
      <w:proofErr w:type="gramEnd"/>
      <w:r>
        <w:rPr>
          <w:rFonts w:hint="eastAsia"/>
        </w:rPr>
        <w:t>面板之中的这样一些可以导出的或可持久化的数据组织方式。</w:t>
      </w:r>
    </w:p>
    <w:p w14:paraId="523A5929" w14:textId="77777777" w:rsidR="00AB03D7" w:rsidRDefault="00AB03D7" w:rsidP="00AB03D7">
      <w:pPr>
        <w:rPr>
          <w:rFonts w:hint="eastAsia"/>
        </w:rPr>
      </w:pPr>
      <w:r>
        <w:rPr>
          <w:rFonts w:hint="eastAsia"/>
        </w:rPr>
        <w:t>[柯尧] 00:25:40: 如果这样的系统正式上线之后，你是否愿意在学习研究或兴趣场景中长期使用？</w:t>
      </w:r>
    </w:p>
    <w:p w14:paraId="237B572F" w14:textId="77777777" w:rsidR="00AB03D7" w:rsidRDefault="00AB03D7" w:rsidP="00AB03D7">
      <w:pPr>
        <w:rPr>
          <w:rFonts w:hint="eastAsia"/>
        </w:rPr>
      </w:pPr>
      <w:r>
        <w:rPr>
          <w:rFonts w:hint="eastAsia"/>
        </w:rPr>
        <w:t>[龚城立] 00:25:51: 愿意。</w:t>
      </w:r>
    </w:p>
    <w:p w14:paraId="4DCC5F05" w14:textId="77777777" w:rsidR="00AB03D7" w:rsidRDefault="00AB03D7" w:rsidP="00AB03D7">
      <w:pPr>
        <w:rPr>
          <w:rFonts w:hint="eastAsia"/>
        </w:rPr>
      </w:pPr>
      <w:r>
        <w:rPr>
          <w:rFonts w:hint="eastAsia"/>
        </w:rPr>
        <w:t>[柯尧] 00:25:54: 那</w:t>
      </w:r>
      <w:proofErr w:type="gramStart"/>
      <w:r>
        <w:rPr>
          <w:rFonts w:hint="eastAsia"/>
        </w:rPr>
        <w:t>关于色</w:t>
      </w:r>
      <w:proofErr w:type="gramEnd"/>
      <w:r>
        <w:rPr>
          <w:rFonts w:hint="eastAsia"/>
        </w:rPr>
        <w:t>诗词色彩意向的解读方式，工具痛点和系统设计你还有</w:t>
      </w:r>
      <w:proofErr w:type="gramStart"/>
      <w:r>
        <w:rPr>
          <w:rFonts w:hint="eastAsia"/>
        </w:rPr>
        <w:t>其他要</w:t>
      </w:r>
      <w:proofErr w:type="gramEnd"/>
      <w:r>
        <w:rPr>
          <w:rFonts w:hint="eastAsia"/>
        </w:rPr>
        <w:t>补充的吗？</w:t>
      </w:r>
    </w:p>
    <w:p w14:paraId="34661E74" w14:textId="77777777" w:rsidR="00AB03D7" w:rsidRDefault="00AB03D7" w:rsidP="00AB03D7">
      <w:pPr>
        <w:rPr>
          <w:rFonts w:hint="eastAsia"/>
        </w:rPr>
      </w:pPr>
      <w:r>
        <w:rPr>
          <w:rFonts w:hint="eastAsia"/>
        </w:rPr>
        <w:t>[龚城立] 00:26:05: 暂时没有了。</w:t>
      </w:r>
    </w:p>
    <w:p w14:paraId="1508A076" w14:textId="4CAB2799" w:rsidR="009F4AC9" w:rsidRDefault="00AB03D7" w:rsidP="00AB03D7">
      <w:pPr>
        <w:rPr>
          <w:rFonts w:hint="eastAsia"/>
        </w:rPr>
      </w:pPr>
      <w:r>
        <w:rPr>
          <w:rFonts w:hint="eastAsia"/>
        </w:rPr>
        <w:t>[柯尧] 00:26:07: 非常感谢您的认真分享您的反馈对本系统设计与实施研究具有重要意义，本次访谈到这边就结束了。</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B66"/>
    <w:rsid w:val="00002721"/>
    <w:rsid w:val="00003B66"/>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453D"/>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2F35"/>
    <w:rsid w:val="0024719B"/>
    <w:rsid w:val="00264E4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5705"/>
    <w:rsid w:val="00392CBE"/>
    <w:rsid w:val="0039370A"/>
    <w:rsid w:val="003A1D3D"/>
    <w:rsid w:val="003A7C45"/>
    <w:rsid w:val="003B6B2C"/>
    <w:rsid w:val="003B7770"/>
    <w:rsid w:val="003C12C6"/>
    <w:rsid w:val="003C1DB4"/>
    <w:rsid w:val="003C2306"/>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518D"/>
    <w:rsid w:val="004766E2"/>
    <w:rsid w:val="004A1A01"/>
    <w:rsid w:val="004B34D2"/>
    <w:rsid w:val="004B7C24"/>
    <w:rsid w:val="004C673B"/>
    <w:rsid w:val="004D2307"/>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A100F"/>
    <w:rsid w:val="006A39DC"/>
    <w:rsid w:val="006A6B19"/>
    <w:rsid w:val="006B26BC"/>
    <w:rsid w:val="006B5620"/>
    <w:rsid w:val="006D6468"/>
    <w:rsid w:val="006E2C79"/>
    <w:rsid w:val="006E5E39"/>
    <w:rsid w:val="006E5E7A"/>
    <w:rsid w:val="006E6D1A"/>
    <w:rsid w:val="006E6D2E"/>
    <w:rsid w:val="006F43B8"/>
    <w:rsid w:val="007008B6"/>
    <w:rsid w:val="007103B9"/>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76D64"/>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2108"/>
    <w:rsid w:val="00A3251B"/>
    <w:rsid w:val="00A337A0"/>
    <w:rsid w:val="00A6209D"/>
    <w:rsid w:val="00A62660"/>
    <w:rsid w:val="00A76C6D"/>
    <w:rsid w:val="00A804F1"/>
    <w:rsid w:val="00A81E8E"/>
    <w:rsid w:val="00A82E7F"/>
    <w:rsid w:val="00A90761"/>
    <w:rsid w:val="00A9155D"/>
    <w:rsid w:val="00A96CD7"/>
    <w:rsid w:val="00AB03D7"/>
    <w:rsid w:val="00AB5C1F"/>
    <w:rsid w:val="00AB6CC5"/>
    <w:rsid w:val="00AC43B6"/>
    <w:rsid w:val="00AD594B"/>
    <w:rsid w:val="00AE493C"/>
    <w:rsid w:val="00AF71FB"/>
    <w:rsid w:val="00B01CB2"/>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04F0E"/>
    <w:rsid w:val="00C128C9"/>
    <w:rsid w:val="00C227DD"/>
    <w:rsid w:val="00C34180"/>
    <w:rsid w:val="00C35624"/>
    <w:rsid w:val="00C4146A"/>
    <w:rsid w:val="00C475C4"/>
    <w:rsid w:val="00C63BAA"/>
    <w:rsid w:val="00C7374B"/>
    <w:rsid w:val="00C776D4"/>
    <w:rsid w:val="00C8428C"/>
    <w:rsid w:val="00C87E46"/>
    <w:rsid w:val="00C933B2"/>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E25D6"/>
    <w:rsid w:val="00DE2FE7"/>
    <w:rsid w:val="00DE7454"/>
    <w:rsid w:val="00DF4C81"/>
    <w:rsid w:val="00DF7D99"/>
    <w:rsid w:val="00E13CDE"/>
    <w:rsid w:val="00E24408"/>
    <w:rsid w:val="00E25A86"/>
    <w:rsid w:val="00E357A8"/>
    <w:rsid w:val="00E429C0"/>
    <w:rsid w:val="00E50312"/>
    <w:rsid w:val="00E51645"/>
    <w:rsid w:val="00E52CD5"/>
    <w:rsid w:val="00E5670A"/>
    <w:rsid w:val="00E61B80"/>
    <w:rsid w:val="00E634DA"/>
    <w:rsid w:val="00E6694A"/>
    <w:rsid w:val="00E8144A"/>
    <w:rsid w:val="00E81884"/>
    <w:rsid w:val="00E9241B"/>
    <w:rsid w:val="00E92E06"/>
    <w:rsid w:val="00E94EEB"/>
    <w:rsid w:val="00EA2348"/>
    <w:rsid w:val="00EA3912"/>
    <w:rsid w:val="00EA48BC"/>
    <w:rsid w:val="00EA61AD"/>
    <w:rsid w:val="00EB6DDB"/>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1264F5B-D575-4FB8-A943-834894E14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~WRL0001.tmp</Template>
  <TotalTime>4</TotalTime>
  <Pages>1</Pages>
  <Words>903</Words>
  <Characters>5152</Characters>
  <Application>Microsoft Office Word</Application>
  <DocSecurity>0</DocSecurity>
  <Lines>42</Lines>
  <Paragraphs>12</Paragraphs>
  <ScaleCrop>false</ScaleCrop>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3</cp:revision>
  <dcterms:created xsi:type="dcterms:W3CDTF">2026-05-12T03:10:00Z</dcterms:created>
  <dcterms:modified xsi:type="dcterms:W3CDTF">2026-05-12T03:14:00Z</dcterms:modified>
</cp:coreProperties>
</file>