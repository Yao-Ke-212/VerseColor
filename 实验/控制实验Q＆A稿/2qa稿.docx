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5596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Q1：整体使用体验</w:t>
      </w:r>
    </w:p>
    <w:p w14:paraId="080945D2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66C8332C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A1：网站整体页面比较干净，没有广告，功能简洁清晰，板块排布整体整齐；色彩检索、诗人检索、可视化检索、</w:t>
      </w:r>
      <w:proofErr w:type="gramStart"/>
      <w:r>
        <w:rPr>
          <w:rFonts w:hint="eastAsia"/>
        </w:rPr>
        <w:t>色采</w:t>
      </w:r>
      <w:proofErr w:type="gramEnd"/>
      <w:r>
        <w:rPr>
          <w:rFonts w:hint="eastAsia"/>
        </w:rPr>
        <w:t>集等检索</w:t>
      </w:r>
      <w:proofErr w:type="gramStart"/>
      <w:r>
        <w:rPr>
          <w:rFonts w:hint="eastAsia"/>
        </w:rPr>
        <w:t>维度做得</w:t>
      </w:r>
      <w:proofErr w:type="gramEnd"/>
      <w:r>
        <w:rPr>
          <w:rFonts w:hint="eastAsia"/>
        </w:rPr>
        <w:t>较好。但存在明显问题：一是字体太小、为灰色圆体，辨识度差，阅读吃力；二是 UI 布局不合理，左右页面空间未充分利用；三是部分诗句意象解读牵强、不够准确，例如 “硕鼠勿食我</w:t>
      </w:r>
      <w:proofErr w:type="gramStart"/>
      <w:r>
        <w:rPr>
          <w:rFonts w:hint="eastAsia"/>
        </w:rPr>
        <w:t>黍</w:t>
      </w:r>
      <w:proofErr w:type="gramEnd"/>
      <w:r>
        <w:rPr>
          <w:rFonts w:hint="eastAsia"/>
        </w:rPr>
        <w:t>” 中 “黍” 的意象被解读为绿色，实际应为黄色；“朱雀桥边野草花” 中 “朱雀” 被直接按朱红色解读，实际朱雀为四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神兽，地名不代表颜色，意象</w:t>
      </w:r>
      <w:proofErr w:type="gramStart"/>
      <w:r>
        <w:rPr>
          <w:rFonts w:hint="eastAsia"/>
        </w:rPr>
        <w:t>解读需</w:t>
      </w:r>
      <w:proofErr w:type="gramEnd"/>
      <w:r>
        <w:rPr>
          <w:rFonts w:hint="eastAsia"/>
        </w:rPr>
        <w:t>进一步考究。</w:t>
      </w:r>
    </w:p>
    <w:p w14:paraId="29600D6E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64F004C2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66F37179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 xml:space="preserve">A2：检索效率尚可，设置了检索框，也可使用 </w:t>
      </w:r>
      <w:proofErr w:type="spellStart"/>
      <w:r>
        <w:rPr>
          <w:rFonts w:hint="eastAsia"/>
        </w:rPr>
        <w:t>Ctrl+F</w:t>
      </w:r>
      <w:proofErr w:type="spellEnd"/>
      <w:r>
        <w:rPr>
          <w:rFonts w:hint="eastAsia"/>
        </w:rPr>
        <w:t xml:space="preserve"> 快速搜索，搜索难度较低。顺畅点在于检索维度丰富，色彩检索、诗人检索、可视化检索等较为清晰。困难点在于诗句排布缺乏清晰逻辑，同一颜色下诗句内容跳跃（如朱色下依次出现花朵、地名、亡国之恨、蜡烛等），虽按文本提及与文化解读分板块、再按时间排序，但因样本量少，仍显得杂乱；需要用户</w:t>
      </w:r>
      <w:proofErr w:type="gramStart"/>
      <w:r>
        <w:rPr>
          <w:rFonts w:hint="eastAsia"/>
        </w:rPr>
        <w:t>逐句盯读查找</w:t>
      </w:r>
      <w:proofErr w:type="gramEnd"/>
      <w:r>
        <w:rPr>
          <w:rFonts w:hint="eastAsia"/>
        </w:rPr>
        <w:t>，加上字体小、看不清，进一步增加了信息获取难度；</w:t>
      </w:r>
      <w:proofErr w:type="gramStart"/>
      <w:r>
        <w:rPr>
          <w:rFonts w:hint="eastAsia"/>
        </w:rPr>
        <w:t>若任务</w:t>
      </w:r>
      <w:proofErr w:type="gramEnd"/>
      <w:r>
        <w:rPr>
          <w:rFonts w:hint="eastAsia"/>
        </w:rPr>
        <w:t>更细化，查找困难会更明显。</w:t>
      </w:r>
    </w:p>
    <w:p w14:paraId="2455177C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6F72B26E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1E34239E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A3：整体操作逻辑对熟悉计算机的年轻人较轻松，功能好找，看不懂的情况较少；但仍有可优化点：一是字体、颜色、排版问题突出，灰色小字辨识度极差，页面空间利用不足；二是色彩</w:t>
      </w:r>
      <w:proofErr w:type="gramStart"/>
      <w:r>
        <w:rPr>
          <w:rFonts w:hint="eastAsia"/>
        </w:rPr>
        <w:t>分类栏可增加</w:t>
      </w:r>
      <w:proofErr w:type="gramEnd"/>
      <w:r>
        <w:rPr>
          <w:rFonts w:hint="eastAsia"/>
        </w:rPr>
        <w:t>冻结功能，方便在色系下持续浏览；三是颜色数量较多，对不熟悉计算机的用户而言，查找对应颜色可能存在困难；四是可视化页面字体更小，更难以看清。</w:t>
      </w:r>
    </w:p>
    <w:p w14:paraId="51472F67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32F25571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15C48D6C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A4：有一定帮助，能直接呈现色彩与诗句的对应关系，可看到大量诗句中的色彩用例，能建立基本关联。但工具更像直接给出结论，缺少分析过程与过渡解释，例如朱色从热烈直接跳到相思之苦，没有结合上下文、作者经历进行合理推导，证据链不足，理解不够自然；仅停留在答案呈现，缺少诗意与逻辑层次。</w:t>
      </w:r>
    </w:p>
    <w:p w14:paraId="307212A5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lastRenderedPageBreak/>
        <w:t>Q5：工具优势与不足</w:t>
      </w:r>
    </w:p>
    <w:p w14:paraId="23421671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3963A001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A5：最突出优点是页面干净无广告、功能简洁清晰，检索维度丰富，诗句整体排布整齐，信息整合度较高。最需要改进、最影响使用的地方有三点：第一，字体大小、颜色、排版严重影响阅读体验，辨识度差；第二，诗句归类与归纳逻辑不足，排布杂乱，缺乏按情感、场景、意象类型的细化分类；第三，部分诗句意象解读牵强、不准确，缺少分析过程与合理过渡，降低了专业性与诗意。</w:t>
      </w:r>
    </w:p>
    <w:p w14:paraId="3DFE0D9F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Q6：功能需求与使用意愿</w:t>
      </w:r>
    </w:p>
    <w:p w14:paraId="565D5CA2" w14:textId="77777777" w:rsidR="00090A83" w:rsidRDefault="00090A83" w:rsidP="00090A83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3416BBCF" w14:textId="56B7A4D1" w:rsidR="009F4AC9" w:rsidRDefault="00090A83" w:rsidP="00090A83">
      <w:pPr>
        <w:rPr>
          <w:rFonts w:hint="eastAsia"/>
        </w:rPr>
      </w:pPr>
      <w:r>
        <w:rPr>
          <w:rFonts w:hint="eastAsia"/>
        </w:rPr>
        <w:t>A6：愿意继续使用，可视化功能本身较有意思，可通过颜色使用频率观察诗人心境、不同时期的情感变化。建议优化方向：一是丰富可视化图表形式，当前诗人 — 色彩连线图较杂乱，可优化为更美观、清晰的呈现方式；二是增加分析与升华功能，不只做数据收集，还要提炼结论，如诗人创作发展路径、各朝代用色偏好与时代象征等；三是增加小型评论或投稿区，允许用户交流、纠错，助力网站自我优化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0B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90A83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E300B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28C"/>
    <w:rsid w:val="00C87E46"/>
    <w:rsid w:val="00C933B2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0EEC6-AE61-44F0-86E4-82F5A68A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2026-05-12T07:33:00Z</dcterms:created>
  <dcterms:modified xsi:type="dcterms:W3CDTF">2026-05-12T07:33:00Z</dcterms:modified>
</cp:coreProperties>
</file>