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204F2" w14:textId="77777777" w:rsidR="00920B31" w:rsidRDefault="00920B31" w:rsidP="00920B31">
      <w:pPr>
        <w:rPr>
          <w:rFonts w:hint="eastAsia"/>
        </w:rPr>
      </w:pPr>
      <w:r>
        <w:rPr>
          <w:rFonts w:hint="eastAsia"/>
        </w:rPr>
        <w:t>Q1：整体使用体验</w:t>
      </w:r>
    </w:p>
    <w:p w14:paraId="4E046C83" w14:textId="77777777" w:rsidR="00920B31" w:rsidRDefault="00920B31" w:rsidP="00920B31">
      <w:pPr>
        <w:rPr>
          <w:rFonts w:hint="eastAsia"/>
        </w:rPr>
      </w:pPr>
      <w:r>
        <w:rPr>
          <w:rFonts w:hint="eastAsia"/>
        </w:rPr>
        <w:t>请</w:t>
      </w:r>
      <w:proofErr w:type="gramStart"/>
      <w:r>
        <w:rPr>
          <w:rFonts w:hint="eastAsia"/>
        </w:rPr>
        <w:t>你整体</w:t>
      </w:r>
      <w:proofErr w:type="gramEnd"/>
      <w:r>
        <w:rPr>
          <w:rFonts w:hint="eastAsia"/>
        </w:rPr>
        <w:t>评价一下本次使用的工具，在完成诗词色彩意象分析任务时的整体感受如何？</w:t>
      </w:r>
    </w:p>
    <w:p w14:paraId="1AC3CB10" w14:textId="77777777" w:rsidR="00920B31" w:rsidRDefault="00920B31" w:rsidP="00920B31">
      <w:pPr>
        <w:rPr>
          <w:rFonts w:hint="eastAsia"/>
        </w:rPr>
      </w:pPr>
      <w:r>
        <w:rPr>
          <w:rFonts w:hint="eastAsia"/>
        </w:rPr>
        <w:t>A1：我觉得这个网站还是挺好的，因为它的内容和收集的资料很全面，数据库体量很大，囊括的内容也比较多，搜索页面比较清晰，可以直接输入关键词和关键字。但从设计上来说，页面设计看起来比较复杂，平常很少会有使用它去搜索的欲望，页面设计存在一定问题，不够简洁，罗列了很多内容，虽然体现出数据库庞大、资料丰富，但反而显得整体复杂。网站知识性比较强、数据丰富，但交互方面还需要优化，更像是线下图书馆，只把内容摆在那里，更多需要用户自己去分析和总结。</w:t>
      </w:r>
    </w:p>
    <w:p w14:paraId="6451E6BF" w14:textId="77777777" w:rsidR="00920B31" w:rsidRDefault="00920B31" w:rsidP="00920B31">
      <w:pPr>
        <w:rPr>
          <w:rFonts w:hint="eastAsia"/>
        </w:rPr>
      </w:pPr>
      <w:r>
        <w:rPr>
          <w:rFonts w:hint="eastAsia"/>
        </w:rPr>
        <w:t>Q2：信息检索与任务完成体验</w:t>
      </w:r>
    </w:p>
    <w:p w14:paraId="350E2799" w14:textId="77777777" w:rsidR="00920B31" w:rsidRDefault="00920B31" w:rsidP="00920B31">
      <w:pPr>
        <w:rPr>
          <w:rFonts w:hint="eastAsia"/>
        </w:rPr>
      </w:pPr>
      <w:r>
        <w:rPr>
          <w:rFonts w:hint="eastAsia"/>
        </w:rPr>
        <w:t>在查找诗句、归纳色彩含义、完成本次任务的过程中，你觉得该工具的检索效率、信息获取难度如何？哪些地方让你觉得顺畅？哪些地方让你觉得费时或困难？</w:t>
      </w:r>
    </w:p>
    <w:p w14:paraId="7B11D5DF" w14:textId="77777777" w:rsidR="00920B31" w:rsidRDefault="00920B31" w:rsidP="00920B31">
      <w:pPr>
        <w:rPr>
          <w:rFonts w:hint="eastAsia"/>
        </w:rPr>
      </w:pPr>
      <w:r>
        <w:rPr>
          <w:rFonts w:hint="eastAsia"/>
        </w:rPr>
        <w:t>A2：检索意向以及颜色很方便，在诗体分类方面做得还可以。检索出包含色彩与意象的诗句后，需要用户自己进一步整理、分析和辨析。工具在搜索页面只做了关键词和诗体的分类，还可以再细化其他分类，例如对查找出来的诗词进行横向或纵向的对比。整体查找方面比较顺畅，想要查的资料可以直接出来，结果数量较多，信息获取顺手，没有太大难度。</w:t>
      </w:r>
    </w:p>
    <w:p w14:paraId="7646BC2D" w14:textId="77777777" w:rsidR="00920B31" w:rsidRDefault="00920B31" w:rsidP="00920B31">
      <w:pPr>
        <w:rPr>
          <w:rFonts w:hint="eastAsia"/>
        </w:rPr>
      </w:pPr>
      <w:r>
        <w:rPr>
          <w:rFonts w:hint="eastAsia"/>
        </w:rPr>
        <w:t>Q3：界面呈现与交互体验</w:t>
      </w:r>
    </w:p>
    <w:p w14:paraId="12AE0768" w14:textId="77777777" w:rsidR="00920B31" w:rsidRDefault="00920B31" w:rsidP="00920B31">
      <w:pPr>
        <w:rPr>
          <w:rFonts w:hint="eastAsia"/>
        </w:rPr>
      </w:pPr>
      <w:r>
        <w:rPr>
          <w:rFonts w:hint="eastAsia"/>
        </w:rPr>
        <w:t>你认为该工具的界面布局、信息呈现、操作逻辑是否清晰易懂？在使用过程中是否存在看不懂、找不到功能、操作不顺手等情况？</w:t>
      </w:r>
    </w:p>
    <w:p w14:paraId="395EDA67" w14:textId="77777777" w:rsidR="00920B31" w:rsidRDefault="00920B31" w:rsidP="00920B31">
      <w:pPr>
        <w:rPr>
          <w:rFonts w:hint="eastAsia"/>
        </w:rPr>
      </w:pPr>
      <w:r>
        <w:rPr>
          <w:rFonts w:hint="eastAsia"/>
        </w:rPr>
        <w:t>A3：界面摆放内容太多、不够简洁，美观度与设计感不足，整体观感类似非正规网站，中间插入很多广告与多余链接，体验不佳。诗词小知识可跳转到 B 站视频的功能较好，但整体界面杂乱。使用中存在找不到功能的情况，例如想看诗词全文翻译比较难找，单字、单意象</w:t>
      </w:r>
      <w:proofErr w:type="gramStart"/>
      <w:r>
        <w:rPr>
          <w:rFonts w:hint="eastAsia"/>
        </w:rPr>
        <w:t>查询较</w:t>
      </w:r>
      <w:proofErr w:type="gramEnd"/>
      <w:r>
        <w:rPr>
          <w:rFonts w:hint="eastAsia"/>
        </w:rPr>
        <w:t>简单，但全文释义难以获取。</w:t>
      </w:r>
    </w:p>
    <w:p w14:paraId="06ED6F0C" w14:textId="77777777" w:rsidR="00920B31" w:rsidRDefault="00920B31" w:rsidP="00920B31">
      <w:pPr>
        <w:rPr>
          <w:rFonts w:hint="eastAsia"/>
        </w:rPr>
      </w:pPr>
      <w:r>
        <w:rPr>
          <w:rFonts w:hint="eastAsia"/>
        </w:rPr>
        <w:t>Q4：认知理解与学习帮助</w:t>
      </w:r>
    </w:p>
    <w:p w14:paraId="5DC9D9BA" w14:textId="77777777" w:rsidR="00920B31" w:rsidRDefault="00920B31" w:rsidP="00920B31">
      <w:pPr>
        <w:rPr>
          <w:rFonts w:hint="eastAsia"/>
        </w:rPr>
      </w:pPr>
      <w:r>
        <w:rPr>
          <w:rFonts w:hint="eastAsia"/>
        </w:rPr>
        <w:t>你认为该工具对你理解诗词色彩意象、梳理物象 / 情绪 / 场景是否有帮助？是否帮助你更清晰地建立色彩与诗句之间的关联？</w:t>
      </w:r>
    </w:p>
    <w:p w14:paraId="23B2A185" w14:textId="77777777" w:rsidR="00920B31" w:rsidRDefault="00920B31" w:rsidP="00920B31">
      <w:pPr>
        <w:rPr>
          <w:rFonts w:hint="eastAsia"/>
        </w:rPr>
      </w:pPr>
      <w:r>
        <w:rPr>
          <w:rFonts w:hint="eastAsia"/>
        </w:rPr>
        <w:t>A4：对理解诗词色彩意象、梳理物象、情绪、场景很有帮助，能够更清晰地建立色彩与诗句之间的关联。平常了解相关内容多是自己翻书或零散百度，而该工具把知识综合整合，点击即可知道颜色代表的含义，包括形容自然、亭台楼阁、渲染氛围，以及古今异义、通假用法等，内容全面且系统。</w:t>
      </w:r>
    </w:p>
    <w:p w14:paraId="16EB22D7" w14:textId="77777777" w:rsidR="00920B31" w:rsidRDefault="00920B31" w:rsidP="00920B31">
      <w:pPr>
        <w:rPr>
          <w:rFonts w:hint="eastAsia"/>
        </w:rPr>
      </w:pPr>
      <w:r>
        <w:rPr>
          <w:rFonts w:hint="eastAsia"/>
        </w:rPr>
        <w:t>Q5：工具优势与不足</w:t>
      </w:r>
    </w:p>
    <w:p w14:paraId="55A45C6F" w14:textId="77777777" w:rsidR="00920B31" w:rsidRDefault="00920B31" w:rsidP="00920B31">
      <w:pPr>
        <w:rPr>
          <w:rFonts w:hint="eastAsia"/>
        </w:rPr>
      </w:pPr>
      <w:r>
        <w:rPr>
          <w:rFonts w:hint="eastAsia"/>
        </w:rPr>
        <w:lastRenderedPageBreak/>
        <w:t>在你看来，这款工具在完成此类任务时最突出的优点是什么？最需要改进、最影响使用的地方又是什么？</w:t>
      </w:r>
    </w:p>
    <w:p w14:paraId="1D7AEF5C" w14:textId="77777777" w:rsidR="00920B31" w:rsidRDefault="00920B31" w:rsidP="00920B31">
      <w:pPr>
        <w:rPr>
          <w:rFonts w:hint="eastAsia"/>
        </w:rPr>
      </w:pPr>
      <w:r>
        <w:rPr>
          <w:rFonts w:hint="eastAsia"/>
        </w:rPr>
        <w:t>A5：最突出的优点是涵盖内容多、数据库体量大，查找与简单归纳很方便，知识是整合好的，不用用户再分散、零碎地寻找。最需要改进的地方是可以引入 AI 总结和归纳功能，增加对比功能，希望工具能对内容进行更简单、更清晰的提炼与总结，而不只是展示一手原始资料。</w:t>
      </w:r>
    </w:p>
    <w:p w14:paraId="103D5885" w14:textId="77777777" w:rsidR="00920B31" w:rsidRDefault="00920B31" w:rsidP="00920B31">
      <w:pPr>
        <w:rPr>
          <w:rFonts w:hint="eastAsia"/>
        </w:rPr>
      </w:pPr>
      <w:r>
        <w:rPr>
          <w:rFonts w:hint="eastAsia"/>
        </w:rPr>
        <w:t>Q6（</w:t>
      </w:r>
      <w:proofErr w:type="gramStart"/>
      <w:r>
        <w:rPr>
          <w:rFonts w:hint="eastAsia"/>
        </w:rPr>
        <w:t>针对诗色系统</w:t>
      </w:r>
      <w:proofErr w:type="gramEnd"/>
      <w:r>
        <w:rPr>
          <w:rFonts w:hint="eastAsia"/>
        </w:rPr>
        <w:t>的对比评价）</w:t>
      </w:r>
    </w:p>
    <w:p w14:paraId="1C798D5B" w14:textId="77777777" w:rsidR="00920B31" w:rsidRDefault="00920B31" w:rsidP="00920B31">
      <w:pPr>
        <w:rPr>
          <w:rFonts w:hint="eastAsia"/>
        </w:rPr>
      </w:pPr>
      <w:r>
        <w:rPr>
          <w:rFonts w:hint="eastAsia"/>
        </w:rPr>
        <w:t>在你看来，这类可视化、关联式呈现的工具，是否更能满足你诗词色彩学习、分析与写作的需求？为什么？</w:t>
      </w:r>
    </w:p>
    <w:p w14:paraId="7E30A7E2" w14:textId="77777777" w:rsidR="00920B31" w:rsidRDefault="00920B31" w:rsidP="00920B31">
      <w:pPr>
        <w:rPr>
          <w:rFonts w:hint="eastAsia"/>
        </w:rPr>
      </w:pPr>
      <w:r>
        <w:rPr>
          <w:rFonts w:hint="eastAsia"/>
        </w:rPr>
        <w:t>A6：</w:t>
      </w:r>
      <w:proofErr w:type="gramStart"/>
      <w:r>
        <w:rPr>
          <w:rFonts w:hint="eastAsia"/>
        </w:rPr>
        <w:t>诗色系统</w:t>
      </w:r>
      <w:proofErr w:type="gramEnd"/>
      <w:r>
        <w:rPr>
          <w:rFonts w:hint="eastAsia"/>
        </w:rPr>
        <w:t>比之前的综合网站更好看，内容也更丰富。前者是直上直下的字面检索，搜 “朱” 只能找到含 “朱” 字的句子，但 “朱” 在句中不一定表示颜色；</w:t>
      </w:r>
      <w:proofErr w:type="gramStart"/>
      <w:r>
        <w:rPr>
          <w:rFonts w:hint="eastAsia"/>
        </w:rPr>
        <w:t>而诗色系统</w:t>
      </w:r>
      <w:proofErr w:type="gramEnd"/>
      <w:r>
        <w:rPr>
          <w:rFonts w:hint="eastAsia"/>
        </w:rPr>
        <w:t>能真正对文本进行阐释，呈现诗词里描写的色彩，例如藕荷色不直接出现字面，但能通过 “接天莲叶无穷碧，映日荷花别样红” 来体现，更适合色彩意象研究。页面更简洁、更好搜索，因为它是专门面向诗词色彩的工具，而非综合性工具。</w:t>
      </w:r>
    </w:p>
    <w:p w14:paraId="2BA58269" w14:textId="77777777" w:rsidR="00920B31" w:rsidRDefault="00920B31" w:rsidP="00920B31">
      <w:pPr>
        <w:rPr>
          <w:rFonts w:hint="eastAsia"/>
        </w:rPr>
      </w:pPr>
      <w:r>
        <w:rPr>
          <w:rFonts w:hint="eastAsia"/>
        </w:rPr>
        <w:t>Q7：功能需求与使用意愿</w:t>
      </w:r>
    </w:p>
    <w:p w14:paraId="0788D2FC" w14:textId="77777777" w:rsidR="00920B31" w:rsidRDefault="00920B31" w:rsidP="00920B31">
      <w:pPr>
        <w:rPr>
          <w:rFonts w:hint="eastAsia"/>
        </w:rPr>
      </w:pPr>
      <w:r>
        <w:rPr>
          <w:rFonts w:hint="eastAsia"/>
        </w:rPr>
        <w:t>如果未来需要完成诗词赏析、作业或研究，你是否愿意继续使用这类工具？你希望这类工具在功能、呈现、辅助学习上增加哪些内容，会更有帮助？</w:t>
      </w:r>
    </w:p>
    <w:p w14:paraId="71483494" w14:textId="2712C30C" w:rsidR="009F4AC9" w:rsidRDefault="00920B31" w:rsidP="00920B31">
      <w:pPr>
        <w:rPr>
          <w:rFonts w:hint="eastAsia"/>
        </w:rPr>
      </w:pPr>
      <w:r>
        <w:rPr>
          <w:rFonts w:hint="eastAsia"/>
        </w:rPr>
        <w:t>A7：会根据作业类型选择。如果诗词作业和色彩关系不大，会选择数据库更丰富的综合性工具；如果是色彩相关任务，会优先</w:t>
      </w:r>
      <w:proofErr w:type="gramStart"/>
      <w:r>
        <w:rPr>
          <w:rFonts w:hint="eastAsia"/>
        </w:rPr>
        <w:t>使用诗色系统</w:t>
      </w:r>
      <w:proofErr w:type="gramEnd"/>
      <w:r>
        <w:rPr>
          <w:rFonts w:hint="eastAsia"/>
        </w:rPr>
        <w:t>。</w:t>
      </w:r>
      <w:proofErr w:type="gramStart"/>
      <w:r>
        <w:rPr>
          <w:rFonts w:hint="eastAsia"/>
        </w:rPr>
        <w:t>希望诗色系统</w:t>
      </w:r>
      <w:proofErr w:type="gramEnd"/>
      <w:r>
        <w:rPr>
          <w:rFonts w:hint="eastAsia"/>
        </w:rPr>
        <w:t>能进一步丰富数据库，目前部分内容偏少；可视化图谱（诗人图谱、色彩关联图）可以结合时代背景、诗人自身人生</w:t>
      </w:r>
      <w:proofErr w:type="gramStart"/>
      <w:r>
        <w:rPr>
          <w:rFonts w:hint="eastAsia"/>
        </w:rPr>
        <w:t>经历做</w:t>
      </w:r>
      <w:proofErr w:type="gramEnd"/>
      <w:r>
        <w:rPr>
          <w:rFonts w:hint="eastAsia"/>
        </w:rPr>
        <w:t>进一步丰富与完善。其他方面暂时没有更多优化建议。</w:t>
      </w:r>
    </w:p>
    <w:sectPr w:rsidR="009F4A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8519D4" w14:textId="77777777" w:rsidR="00412F74" w:rsidRDefault="00412F74" w:rsidP="00920B3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D6FD4D2" w14:textId="77777777" w:rsidR="00412F74" w:rsidRDefault="00412F74" w:rsidP="00920B3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60B462" w14:textId="77777777" w:rsidR="00412F74" w:rsidRDefault="00412F74" w:rsidP="00920B3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18DE201" w14:textId="77777777" w:rsidR="00412F74" w:rsidRDefault="00412F74" w:rsidP="00920B3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9C1"/>
    <w:rsid w:val="00002721"/>
    <w:rsid w:val="00015B29"/>
    <w:rsid w:val="00017079"/>
    <w:rsid w:val="000259A9"/>
    <w:rsid w:val="00027EEF"/>
    <w:rsid w:val="00032384"/>
    <w:rsid w:val="000357C3"/>
    <w:rsid w:val="00041E16"/>
    <w:rsid w:val="000507C9"/>
    <w:rsid w:val="000511E6"/>
    <w:rsid w:val="00057F15"/>
    <w:rsid w:val="00074BE0"/>
    <w:rsid w:val="00086802"/>
    <w:rsid w:val="000879B6"/>
    <w:rsid w:val="000A0455"/>
    <w:rsid w:val="000C2AC9"/>
    <w:rsid w:val="000C404A"/>
    <w:rsid w:val="000D248E"/>
    <w:rsid w:val="000D5FD0"/>
    <w:rsid w:val="000D7828"/>
    <w:rsid w:val="000E11E7"/>
    <w:rsid w:val="000E5112"/>
    <w:rsid w:val="000F2149"/>
    <w:rsid w:val="000F7C32"/>
    <w:rsid w:val="001026A7"/>
    <w:rsid w:val="00112E6D"/>
    <w:rsid w:val="00115ADA"/>
    <w:rsid w:val="001164B4"/>
    <w:rsid w:val="00117648"/>
    <w:rsid w:val="00121B05"/>
    <w:rsid w:val="001314EF"/>
    <w:rsid w:val="0013548C"/>
    <w:rsid w:val="0014453D"/>
    <w:rsid w:val="00145633"/>
    <w:rsid w:val="00146AD2"/>
    <w:rsid w:val="00147937"/>
    <w:rsid w:val="001539C1"/>
    <w:rsid w:val="00157E8D"/>
    <w:rsid w:val="00170939"/>
    <w:rsid w:val="001744A2"/>
    <w:rsid w:val="001907A1"/>
    <w:rsid w:val="0019082C"/>
    <w:rsid w:val="00194D6B"/>
    <w:rsid w:val="001A49E5"/>
    <w:rsid w:val="001B1BE0"/>
    <w:rsid w:val="001B6C59"/>
    <w:rsid w:val="001C03C4"/>
    <w:rsid w:val="001C1DA5"/>
    <w:rsid w:val="001C371D"/>
    <w:rsid w:val="001D23BF"/>
    <w:rsid w:val="001E2019"/>
    <w:rsid w:val="001E229A"/>
    <w:rsid w:val="001E274E"/>
    <w:rsid w:val="001F6DA7"/>
    <w:rsid w:val="00207412"/>
    <w:rsid w:val="00211C30"/>
    <w:rsid w:val="00213759"/>
    <w:rsid w:val="0021518C"/>
    <w:rsid w:val="002161CD"/>
    <w:rsid w:val="00221B5E"/>
    <w:rsid w:val="00223406"/>
    <w:rsid w:val="00226843"/>
    <w:rsid w:val="00232847"/>
    <w:rsid w:val="00241357"/>
    <w:rsid w:val="00242F35"/>
    <w:rsid w:val="0024719B"/>
    <w:rsid w:val="00264E48"/>
    <w:rsid w:val="00273926"/>
    <w:rsid w:val="00290214"/>
    <w:rsid w:val="00292CDE"/>
    <w:rsid w:val="002A0FA7"/>
    <w:rsid w:val="002B3D7F"/>
    <w:rsid w:val="002B517A"/>
    <w:rsid w:val="002B79EB"/>
    <w:rsid w:val="002C102C"/>
    <w:rsid w:val="002C4F5D"/>
    <w:rsid w:val="002E2D05"/>
    <w:rsid w:val="002F09DF"/>
    <w:rsid w:val="002F4E1B"/>
    <w:rsid w:val="00300375"/>
    <w:rsid w:val="00307871"/>
    <w:rsid w:val="00310F96"/>
    <w:rsid w:val="00316CF7"/>
    <w:rsid w:val="00324D3D"/>
    <w:rsid w:val="0032531F"/>
    <w:rsid w:val="0034552C"/>
    <w:rsid w:val="00360E33"/>
    <w:rsid w:val="00367636"/>
    <w:rsid w:val="003678F9"/>
    <w:rsid w:val="0038004F"/>
    <w:rsid w:val="003801A3"/>
    <w:rsid w:val="00385705"/>
    <w:rsid w:val="00392CBE"/>
    <w:rsid w:val="0039370A"/>
    <w:rsid w:val="003A1D3D"/>
    <w:rsid w:val="003A7C45"/>
    <w:rsid w:val="003B6B2C"/>
    <w:rsid w:val="003B7770"/>
    <w:rsid w:val="003C12C6"/>
    <w:rsid w:val="003C1DB4"/>
    <w:rsid w:val="003C2306"/>
    <w:rsid w:val="003C746E"/>
    <w:rsid w:val="003D4027"/>
    <w:rsid w:val="003E4E36"/>
    <w:rsid w:val="003F495A"/>
    <w:rsid w:val="00400CC3"/>
    <w:rsid w:val="00411B29"/>
    <w:rsid w:val="00412D61"/>
    <w:rsid w:val="00412F74"/>
    <w:rsid w:val="00416346"/>
    <w:rsid w:val="00423DA9"/>
    <w:rsid w:val="0042669D"/>
    <w:rsid w:val="00430520"/>
    <w:rsid w:val="00432345"/>
    <w:rsid w:val="00435D20"/>
    <w:rsid w:val="00437A33"/>
    <w:rsid w:val="00441838"/>
    <w:rsid w:val="00461459"/>
    <w:rsid w:val="004660BA"/>
    <w:rsid w:val="0047518D"/>
    <w:rsid w:val="004766E2"/>
    <w:rsid w:val="004A1A01"/>
    <w:rsid w:val="004B34D2"/>
    <w:rsid w:val="004B7C24"/>
    <w:rsid w:val="004C673B"/>
    <w:rsid w:val="004D2307"/>
    <w:rsid w:val="004E06C6"/>
    <w:rsid w:val="004E4F2B"/>
    <w:rsid w:val="004E6D63"/>
    <w:rsid w:val="004F7E75"/>
    <w:rsid w:val="00500D69"/>
    <w:rsid w:val="00501A93"/>
    <w:rsid w:val="0051224A"/>
    <w:rsid w:val="005223C6"/>
    <w:rsid w:val="00522A00"/>
    <w:rsid w:val="00525773"/>
    <w:rsid w:val="00531366"/>
    <w:rsid w:val="00532EE7"/>
    <w:rsid w:val="00533129"/>
    <w:rsid w:val="00535F10"/>
    <w:rsid w:val="0054042F"/>
    <w:rsid w:val="00542DC9"/>
    <w:rsid w:val="00546FF8"/>
    <w:rsid w:val="00565A0F"/>
    <w:rsid w:val="00567334"/>
    <w:rsid w:val="00577EBC"/>
    <w:rsid w:val="00581A5B"/>
    <w:rsid w:val="00582626"/>
    <w:rsid w:val="0058276D"/>
    <w:rsid w:val="005842C6"/>
    <w:rsid w:val="005A06F6"/>
    <w:rsid w:val="005A0C49"/>
    <w:rsid w:val="005A3F84"/>
    <w:rsid w:val="005A4F4C"/>
    <w:rsid w:val="005A7EC3"/>
    <w:rsid w:val="005C2A1B"/>
    <w:rsid w:val="005E2C42"/>
    <w:rsid w:val="005E2CB0"/>
    <w:rsid w:val="005E5244"/>
    <w:rsid w:val="005E5DBA"/>
    <w:rsid w:val="005F253D"/>
    <w:rsid w:val="005F2697"/>
    <w:rsid w:val="005F46A1"/>
    <w:rsid w:val="005F74CA"/>
    <w:rsid w:val="0060088A"/>
    <w:rsid w:val="00601FF1"/>
    <w:rsid w:val="00602CA4"/>
    <w:rsid w:val="00603961"/>
    <w:rsid w:val="00613B79"/>
    <w:rsid w:val="00614F94"/>
    <w:rsid w:val="006336A1"/>
    <w:rsid w:val="00633C4D"/>
    <w:rsid w:val="00634DBA"/>
    <w:rsid w:val="00642A89"/>
    <w:rsid w:val="006767A1"/>
    <w:rsid w:val="0068387B"/>
    <w:rsid w:val="00696F24"/>
    <w:rsid w:val="006A100F"/>
    <w:rsid w:val="006A39DC"/>
    <w:rsid w:val="006A6B19"/>
    <w:rsid w:val="006B26BC"/>
    <w:rsid w:val="006B5620"/>
    <w:rsid w:val="006D6468"/>
    <w:rsid w:val="006E2C79"/>
    <w:rsid w:val="006E5E39"/>
    <w:rsid w:val="006E5E7A"/>
    <w:rsid w:val="006E6D1A"/>
    <w:rsid w:val="006E6D2E"/>
    <w:rsid w:val="006F43B8"/>
    <w:rsid w:val="007008B6"/>
    <w:rsid w:val="007103B9"/>
    <w:rsid w:val="00711259"/>
    <w:rsid w:val="00711A53"/>
    <w:rsid w:val="00714AAC"/>
    <w:rsid w:val="00720C37"/>
    <w:rsid w:val="0072779C"/>
    <w:rsid w:val="007308B5"/>
    <w:rsid w:val="00731443"/>
    <w:rsid w:val="007317C6"/>
    <w:rsid w:val="00737171"/>
    <w:rsid w:val="007410C9"/>
    <w:rsid w:val="0074203F"/>
    <w:rsid w:val="007425A8"/>
    <w:rsid w:val="007439C8"/>
    <w:rsid w:val="00743F2B"/>
    <w:rsid w:val="0075731A"/>
    <w:rsid w:val="00757B0C"/>
    <w:rsid w:val="0076059B"/>
    <w:rsid w:val="00760E23"/>
    <w:rsid w:val="00761F8B"/>
    <w:rsid w:val="00763394"/>
    <w:rsid w:val="0076737C"/>
    <w:rsid w:val="007679E0"/>
    <w:rsid w:val="007722B6"/>
    <w:rsid w:val="00775BFE"/>
    <w:rsid w:val="00776D64"/>
    <w:rsid w:val="00790D09"/>
    <w:rsid w:val="00791C56"/>
    <w:rsid w:val="007A3866"/>
    <w:rsid w:val="007C0970"/>
    <w:rsid w:val="007C1674"/>
    <w:rsid w:val="007C57A6"/>
    <w:rsid w:val="007C5C6A"/>
    <w:rsid w:val="007D16F9"/>
    <w:rsid w:val="007D26F0"/>
    <w:rsid w:val="007D7E95"/>
    <w:rsid w:val="007E09FA"/>
    <w:rsid w:val="007E348A"/>
    <w:rsid w:val="007E6D53"/>
    <w:rsid w:val="007F1E74"/>
    <w:rsid w:val="007F2F15"/>
    <w:rsid w:val="007F6F88"/>
    <w:rsid w:val="00801A8E"/>
    <w:rsid w:val="00801EC5"/>
    <w:rsid w:val="00802D4B"/>
    <w:rsid w:val="00802EB0"/>
    <w:rsid w:val="00807C91"/>
    <w:rsid w:val="0082154A"/>
    <w:rsid w:val="00824892"/>
    <w:rsid w:val="00832D00"/>
    <w:rsid w:val="00833583"/>
    <w:rsid w:val="00835B07"/>
    <w:rsid w:val="00840DCA"/>
    <w:rsid w:val="00846EB6"/>
    <w:rsid w:val="00853FDA"/>
    <w:rsid w:val="00865820"/>
    <w:rsid w:val="00885035"/>
    <w:rsid w:val="00892214"/>
    <w:rsid w:val="008A030D"/>
    <w:rsid w:val="008A115E"/>
    <w:rsid w:val="008A6104"/>
    <w:rsid w:val="008B266C"/>
    <w:rsid w:val="008B3A7C"/>
    <w:rsid w:val="008B4281"/>
    <w:rsid w:val="008C4899"/>
    <w:rsid w:val="008D39E8"/>
    <w:rsid w:val="008E4204"/>
    <w:rsid w:val="008F03D9"/>
    <w:rsid w:val="008F11CC"/>
    <w:rsid w:val="008F2E17"/>
    <w:rsid w:val="0090179F"/>
    <w:rsid w:val="009027BD"/>
    <w:rsid w:val="0090343B"/>
    <w:rsid w:val="00905B06"/>
    <w:rsid w:val="00920B31"/>
    <w:rsid w:val="00921678"/>
    <w:rsid w:val="00926676"/>
    <w:rsid w:val="009452AD"/>
    <w:rsid w:val="00947054"/>
    <w:rsid w:val="00964A4E"/>
    <w:rsid w:val="00977EB5"/>
    <w:rsid w:val="00980761"/>
    <w:rsid w:val="0098107B"/>
    <w:rsid w:val="00985573"/>
    <w:rsid w:val="00985AE0"/>
    <w:rsid w:val="00986DD7"/>
    <w:rsid w:val="00987939"/>
    <w:rsid w:val="009A30E3"/>
    <w:rsid w:val="009A7CC7"/>
    <w:rsid w:val="009B064E"/>
    <w:rsid w:val="009C7B6C"/>
    <w:rsid w:val="009D0AAD"/>
    <w:rsid w:val="009D360B"/>
    <w:rsid w:val="009E33FD"/>
    <w:rsid w:val="009E6A70"/>
    <w:rsid w:val="009F3B9A"/>
    <w:rsid w:val="009F44D3"/>
    <w:rsid w:val="009F4A27"/>
    <w:rsid w:val="009F4AC9"/>
    <w:rsid w:val="00A02442"/>
    <w:rsid w:val="00A12E25"/>
    <w:rsid w:val="00A16086"/>
    <w:rsid w:val="00A22108"/>
    <w:rsid w:val="00A3251B"/>
    <w:rsid w:val="00A337A0"/>
    <w:rsid w:val="00A6209D"/>
    <w:rsid w:val="00A62660"/>
    <w:rsid w:val="00A76C6D"/>
    <w:rsid w:val="00A804F1"/>
    <w:rsid w:val="00A81E8E"/>
    <w:rsid w:val="00A82E7F"/>
    <w:rsid w:val="00A90761"/>
    <w:rsid w:val="00A9155D"/>
    <w:rsid w:val="00A96CD7"/>
    <w:rsid w:val="00AB5C1F"/>
    <w:rsid w:val="00AB6CC5"/>
    <w:rsid w:val="00AC43B6"/>
    <w:rsid w:val="00AD594B"/>
    <w:rsid w:val="00AE493C"/>
    <w:rsid w:val="00AF71FB"/>
    <w:rsid w:val="00B01CB2"/>
    <w:rsid w:val="00B20768"/>
    <w:rsid w:val="00B22EB4"/>
    <w:rsid w:val="00B30958"/>
    <w:rsid w:val="00B53F4A"/>
    <w:rsid w:val="00B74E01"/>
    <w:rsid w:val="00B77428"/>
    <w:rsid w:val="00B87BDB"/>
    <w:rsid w:val="00B90A9F"/>
    <w:rsid w:val="00BC73F2"/>
    <w:rsid w:val="00BD4711"/>
    <w:rsid w:val="00BE14A6"/>
    <w:rsid w:val="00BE446B"/>
    <w:rsid w:val="00BE4471"/>
    <w:rsid w:val="00BF6D35"/>
    <w:rsid w:val="00C00628"/>
    <w:rsid w:val="00C025CF"/>
    <w:rsid w:val="00C0327C"/>
    <w:rsid w:val="00C04F0E"/>
    <w:rsid w:val="00C128C9"/>
    <w:rsid w:val="00C227DD"/>
    <w:rsid w:val="00C34180"/>
    <w:rsid w:val="00C35624"/>
    <w:rsid w:val="00C4146A"/>
    <w:rsid w:val="00C475C4"/>
    <w:rsid w:val="00C63BAA"/>
    <w:rsid w:val="00C7374B"/>
    <w:rsid w:val="00C776D4"/>
    <w:rsid w:val="00C8428C"/>
    <w:rsid w:val="00C87E46"/>
    <w:rsid w:val="00C933B2"/>
    <w:rsid w:val="00CB58BE"/>
    <w:rsid w:val="00CC26DA"/>
    <w:rsid w:val="00CC4027"/>
    <w:rsid w:val="00CC69E6"/>
    <w:rsid w:val="00CC709E"/>
    <w:rsid w:val="00CC7720"/>
    <w:rsid w:val="00CE48D3"/>
    <w:rsid w:val="00CE5A3E"/>
    <w:rsid w:val="00CE7135"/>
    <w:rsid w:val="00CF082C"/>
    <w:rsid w:val="00CF30FF"/>
    <w:rsid w:val="00CF3381"/>
    <w:rsid w:val="00D15AD7"/>
    <w:rsid w:val="00D16174"/>
    <w:rsid w:val="00D236D3"/>
    <w:rsid w:val="00D31AAC"/>
    <w:rsid w:val="00D63657"/>
    <w:rsid w:val="00D64A84"/>
    <w:rsid w:val="00D67A79"/>
    <w:rsid w:val="00D80A78"/>
    <w:rsid w:val="00D811D4"/>
    <w:rsid w:val="00D854FC"/>
    <w:rsid w:val="00D92986"/>
    <w:rsid w:val="00D94335"/>
    <w:rsid w:val="00D96FCF"/>
    <w:rsid w:val="00DA4732"/>
    <w:rsid w:val="00DC5241"/>
    <w:rsid w:val="00DC60A2"/>
    <w:rsid w:val="00DD0ED7"/>
    <w:rsid w:val="00DD56F0"/>
    <w:rsid w:val="00DE25D6"/>
    <w:rsid w:val="00DE2FE7"/>
    <w:rsid w:val="00DE7454"/>
    <w:rsid w:val="00DF4C81"/>
    <w:rsid w:val="00DF7D99"/>
    <w:rsid w:val="00E13CDE"/>
    <w:rsid w:val="00E24408"/>
    <w:rsid w:val="00E25A86"/>
    <w:rsid w:val="00E357A8"/>
    <w:rsid w:val="00E429C0"/>
    <w:rsid w:val="00E50312"/>
    <w:rsid w:val="00E51645"/>
    <w:rsid w:val="00E52CD5"/>
    <w:rsid w:val="00E5670A"/>
    <w:rsid w:val="00E61B80"/>
    <w:rsid w:val="00E634DA"/>
    <w:rsid w:val="00E6694A"/>
    <w:rsid w:val="00E8144A"/>
    <w:rsid w:val="00E81884"/>
    <w:rsid w:val="00E9241B"/>
    <w:rsid w:val="00E92E06"/>
    <w:rsid w:val="00E94EEB"/>
    <w:rsid w:val="00EA2348"/>
    <w:rsid w:val="00EA3912"/>
    <w:rsid w:val="00EA48BC"/>
    <w:rsid w:val="00EA61AD"/>
    <w:rsid w:val="00EB6DDB"/>
    <w:rsid w:val="00EC3862"/>
    <w:rsid w:val="00EC58A2"/>
    <w:rsid w:val="00EC740E"/>
    <w:rsid w:val="00ED19E7"/>
    <w:rsid w:val="00ED248E"/>
    <w:rsid w:val="00EE267F"/>
    <w:rsid w:val="00EE3EC6"/>
    <w:rsid w:val="00EE6ACB"/>
    <w:rsid w:val="00EF70C5"/>
    <w:rsid w:val="00F1247C"/>
    <w:rsid w:val="00F13611"/>
    <w:rsid w:val="00F159EA"/>
    <w:rsid w:val="00F15DFF"/>
    <w:rsid w:val="00F4015B"/>
    <w:rsid w:val="00F41169"/>
    <w:rsid w:val="00F44859"/>
    <w:rsid w:val="00F45427"/>
    <w:rsid w:val="00F471C3"/>
    <w:rsid w:val="00F654C3"/>
    <w:rsid w:val="00FB0B9C"/>
    <w:rsid w:val="00FC124B"/>
    <w:rsid w:val="00FC4172"/>
    <w:rsid w:val="00FC562F"/>
    <w:rsid w:val="00FC70D8"/>
    <w:rsid w:val="00FC7391"/>
    <w:rsid w:val="00FF1189"/>
    <w:rsid w:val="00FF3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696776D-615F-4729-BE7A-1C5695B4F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20B3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20B3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20B3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20B3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~WRL0001.tmp</Template>
  <TotalTime>0</TotalTime>
  <Pages>1</Pages>
  <Words>769</Words>
  <Characters>823</Characters>
  <Application>Microsoft Office Word</Application>
  <DocSecurity>0</DocSecurity>
  <Lines>39</Lines>
  <Paragraphs>48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尧 柯</dc:creator>
  <cp:keywords/>
  <dc:description/>
  <cp:lastModifiedBy>尧 柯</cp:lastModifiedBy>
  <cp:revision>3</cp:revision>
  <dcterms:created xsi:type="dcterms:W3CDTF">2026-05-12T07:28:00Z</dcterms:created>
  <dcterms:modified xsi:type="dcterms:W3CDTF">2026-05-12T07:29:00Z</dcterms:modified>
</cp:coreProperties>
</file>