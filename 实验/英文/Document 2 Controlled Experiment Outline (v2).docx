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7E0EA" w14:textId="77777777" w:rsidR="008E1D97" w:rsidRPr="00F22235" w:rsidRDefault="008E1D97" w:rsidP="008E1D97">
      <w:pPr>
        <w:rPr>
          <w:rFonts w:hint="eastAsia"/>
          <w:sz w:val="24"/>
        </w:rPr>
      </w:pPr>
      <w:r w:rsidRPr="00F22235">
        <w:rPr>
          <w:rFonts w:hint="eastAsia"/>
          <w:sz w:val="24"/>
        </w:rPr>
        <w:t>I. Basic Experiment Information</w:t>
      </w:r>
    </w:p>
    <w:p w14:paraId="141C29E2" w14:textId="77777777" w:rsidR="008E1D97" w:rsidRPr="008E1D97" w:rsidRDefault="008E1D97" w:rsidP="008E1D97">
      <w:pPr>
        <w:rPr>
          <w:rFonts w:hint="eastAsia"/>
          <w:sz w:val="18"/>
          <w:szCs w:val="18"/>
        </w:rPr>
      </w:pPr>
      <w:r w:rsidRPr="008E1D97">
        <w:rPr>
          <w:rFonts w:hint="eastAsia"/>
          <w:sz w:val="18"/>
          <w:szCs w:val="18"/>
        </w:rPr>
        <w:t>Project Title: A Study on User Experience and Cognitive Effectiveness of an Interactive System for Color Imagery in Classical Poetry</w:t>
      </w:r>
    </w:p>
    <w:p w14:paraId="177F7169" w14:textId="77777777" w:rsidR="008E1D97" w:rsidRPr="008E1D97" w:rsidRDefault="008E1D97" w:rsidP="008E1D97">
      <w:pPr>
        <w:rPr>
          <w:rFonts w:hint="eastAsia"/>
          <w:sz w:val="18"/>
          <w:szCs w:val="18"/>
        </w:rPr>
      </w:pPr>
      <w:r w:rsidRPr="008E1D97">
        <w:rPr>
          <w:rFonts w:hint="eastAsia"/>
          <w:sz w:val="18"/>
          <w:szCs w:val="18"/>
        </w:rPr>
        <w:t>Principal Investigator: Ke Yao</w:t>
      </w:r>
    </w:p>
    <w:p w14:paraId="0F2E865D" w14:textId="77777777" w:rsidR="008E1D97" w:rsidRPr="008E1D97" w:rsidRDefault="008E1D97" w:rsidP="008E1D97">
      <w:pPr>
        <w:rPr>
          <w:rFonts w:hint="eastAsia"/>
          <w:sz w:val="18"/>
          <w:szCs w:val="18"/>
        </w:rPr>
      </w:pPr>
      <w:r w:rsidRPr="008E1D97">
        <w:rPr>
          <w:rFonts w:hint="eastAsia"/>
          <w:sz w:val="18"/>
          <w:szCs w:val="18"/>
        </w:rPr>
        <w:t>Duration: Approximately 1 hour (including questionnaires, tasks, and interview)</w:t>
      </w:r>
    </w:p>
    <w:p w14:paraId="06E560A0" w14:textId="77777777" w:rsidR="008E1D97" w:rsidRPr="008E1D97" w:rsidRDefault="008E1D97" w:rsidP="008E1D97">
      <w:pPr>
        <w:rPr>
          <w:rFonts w:hint="eastAsia"/>
          <w:sz w:val="18"/>
          <w:szCs w:val="18"/>
        </w:rPr>
      </w:pPr>
      <w:r w:rsidRPr="008E1D97">
        <w:rPr>
          <w:sz w:val="18"/>
          <w:szCs w:val="18"/>
        </w:rPr>
        <w:t xml:space="preserve">Format: </w:t>
      </w:r>
      <w:r w:rsidRPr="008E1D97">
        <w:rPr>
          <w:rFonts w:ascii="Segoe UI Symbol" w:hAnsi="Segoe UI Symbol" w:cs="Segoe UI Symbol"/>
          <w:sz w:val="18"/>
          <w:szCs w:val="18"/>
        </w:rPr>
        <w:t>☑</w:t>
      </w:r>
      <w:r w:rsidRPr="008E1D97">
        <w:rPr>
          <w:sz w:val="18"/>
          <w:szCs w:val="18"/>
        </w:rPr>
        <w:t xml:space="preserve"> Online </w:t>
      </w:r>
      <w:r w:rsidRPr="008E1D97">
        <w:rPr>
          <w:rFonts w:ascii="等线" w:eastAsia="等线" w:hAnsi="等线" w:cs="等线" w:hint="eastAsia"/>
          <w:sz w:val="18"/>
          <w:szCs w:val="18"/>
        </w:rPr>
        <w:t>□</w:t>
      </w:r>
      <w:r w:rsidRPr="008E1D97">
        <w:rPr>
          <w:sz w:val="18"/>
          <w:szCs w:val="18"/>
        </w:rPr>
        <w:t xml:space="preserve"> Offline</w:t>
      </w:r>
    </w:p>
    <w:p w14:paraId="28B88E80" w14:textId="77777777" w:rsidR="008E1D97" w:rsidRPr="00F22235" w:rsidRDefault="008E1D97" w:rsidP="008E1D97">
      <w:pPr>
        <w:rPr>
          <w:rFonts w:hint="eastAsia"/>
          <w:sz w:val="24"/>
        </w:rPr>
      </w:pPr>
      <w:r w:rsidRPr="00F22235">
        <w:rPr>
          <w:rFonts w:hint="eastAsia"/>
          <w:sz w:val="24"/>
        </w:rPr>
        <w:t>II. Experiment Purpose</w:t>
      </w:r>
    </w:p>
    <w:p w14:paraId="4B3F9D11" w14:textId="77777777" w:rsidR="008E1D97" w:rsidRPr="008E1D97" w:rsidRDefault="008E1D97" w:rsidP="008E1D97">
      <w:pPr>
        <w:rPr>
          <w:rFonts w:hint="eastAsia"/>
          <w:sz w:val="18"/>
          <w:szCs w:val="18"/>
        </w:rPr>
      </w:pPr>
      <w:r w:rsidRPr="008E1D97">
        <w:rPr>
          <w:rFonts w:hint="eastAsia"/>
          <w:sz w:val="18"/>
          <w:szCs w:val="18"/>
        </w:rPr>
        <w:t>This experiment compares traditional poetry websites (e.g., Sou-</w:t>
      </w:r>
      <w:proofErr w:type="spellStart"/>
      <w:r w:rsidRPr="008E1D97">
        <w:rPr>
          <w:rFonts w:hint="eastAsia"/>
          <w:sz w:val="18"/>
          <w:szCs w:val="18"/>
        </w:rPr>
        <w:t>yun</w:t>
      </w:r>
      <w:proofErr w:type="spellEnd"/>
      <w:r w:rsidRPr="008E1D97">
        <w:rPr>
          <w:rFonts w:hint="eastAsia"/>
          <w:sz w:val="18"/>
          <w:szCs w:val="18"/>
        </w:rPr>
        <w:t xml:space="preserve">) with the self-developed interactive system </w:t>
      </w:r>
      <w:proofErr w:type="spellStart"/>
      <w:r w:rsidRPr="008E1D97">
        <w:rPr>
          <w:rFonts w:hint="eastAsia"/>
          <w:sz w:val="18"/>
          <w:szCs w:val="18"/>
        </w:rPr>
        <w:t>VerseColor</w:t>
      </w:r>
      <w:proofErr w:type="spellEnd"/>
      <w:r w:rsidRPr="008E1D97">
        <w:rPr>
          <w:rFonts w:hint="eastAsia"/>
          <w:sz w:val="18"/>
          <w:szCs w:val="18"/>
        </w:rPr>
        <w:t xml:space="preserve"> for color imagery in classical poetry. It aims to investigate differences between the two types of tools in retrieving poetic color content, understanding color imagery, cognitive load, and user experience, </w:t>
      </w:r>
      <w:proofErr w:type="gramStart"/>
      <w:r w:rsidRPr="008E1D97">
        <w:rPr>
          <w:rFonts w:hint="eastAsia"/>
          <w:sz w:val="18"/>
          <w:szCs w:val="18"/>
        </w:rPr>
        <w:t>so as to</w:t>
      </w:r>
      <w:proofErr w:type="gramEnd"/>
      <w:r w:rsidRPr="008E1D97">
        <w:rPr>
          <w:rFonts w:hint="eastAsia"/>
          <w:sz w:val="18"/>
          <w:szCs w:val="18"/>
        </w:rPr>
        <w:t xml:space="preserve"> provide empirical evidence for the design and iteration of AI-powered humanities tools for poetry analysis.</w:t>
      </w:r>
    </w:p>
    <w:p w14:paraId="62796379" w14:textId="77777777" w:rsidR="008E1D97" w:rsidRPr="00F22235" w:rsidRDefault="008E1D97" w:rsidP="008E1D97">
      <w:pPr>
        <w:rPr>
          <w:rFonts w:hint="eastAsia"/>
          <w:sz w:val="24"/>
        </w:rPr>
      </w:pPr>
      <w:r w:rsidRPr="00F22235">
        <w:rPr>
          <w:rFonts w:hint="eastAsia"/>
          <w:sz w:val="24"/>
        </w:rPr>
        <w:t>III. Data Collection and Usage</w:t>
      </w:r>
    </w:p>
    <w:p w14:paraId="65EA120A" w14:textId="77777777" w:rsidR="008E1D97" w:rsidRPr="008E1D97" w:rsidRDefault="008E1D97" w:rsidP="008E1D97">
      <w:pPr>
        <w:rPr>
          <w:rFonts w:hint="eastAsia"/>
          <w:sz w:val="18"/>
          <w:szCs w:val="18"/>
        </w:rPr>
      </w:pPr>
      <w:r w:rsidRPr="008E1D97">
        <w:rPr>
          <w:rFonts w:hint="eastAsia"/>
          <w:sz w:val="18"/>
          <w:szCs w:val="18"/>
        </w:rPr>
        <w:t>Collected Data:</w:t>
      </w:r>
    </w:p>
    <w:p w14:paraId="5FC2F7DA" w14:textId="77777777" w:rsidR="008E1D97" w:rsidRPr="008E1D97" w:rsidRDefault="008E1D97" w:rsidP="008E1D97">
      <w:pPr>
        <w:rPr>
          <w:rFonts w:hint="eastAsia"/>
          <w:sz w:val="18"/>
          <w:szCs w:val="18"/>
        </w:rPr>
      </w:pPr>
      <w:r w:rsidRPr="008E1D97">
        <w:rPr>
          <w:rFonts w:hint="eastAsia"/>
          <w:sz w:val="18"/>
          <w:szCs w:val="18"/>
        </w:rPr>
        <w:t>Basic information (gender, major, frequency of poetry reading; no personally identifiable information)</w:t>
      </w:r>
    </w:p>
    <w:p w14:paraId="55AB4774" w14:textId="77777777" w:rsidR="008E1D97" w:rsidRPr="008E1D97" w:rsidRDefault="008E1D97" w:rsidP="008E1D97">
      <w:pPr>
        <w:rPr>
          <w:rFonts w:hint="eastAsia"/>
          <w:sz w:val="18"/>
          <w:szCs w:val="18"/>
        </w:rPr>
      </w:pPr>
      <w:r w:rsidRPr="008E1D97">
        <w:rPr>
          <w:rFonts w:hint="eastAsia"/>
          <w:sz w:val="18"/>
          <w:szCs w:val="18"/>
        </w:rPr>
        <w:t>Questionnaire responses and task outputs</w:t>
      </w:r>
    </w:p>
    <w:p w14:paraId="26E0FE24" w14:textId="77777777" w:rsidR="008E1D97" w:rsidRPr="008E1D97" w:rsidRDefault="008E1D97" w:rsidP="008E1D97">
      <w:pPr>
        <w:rPr>
          <w:rFonts w:hint="eastAsia"/>
          <w:sz w:val="18"/>
          <w:szCs w:val="18"/>
        </w:rPr>
      </w:pPr>
      <w:r w:rsidRPr="008E1D97">
        <w:rPr>
          <w:rFonts w:hint="eastAsia"/>
          <w:sz w:val="18"/>
          <w:szCs w:val="18"/>
        </w:rPr>
        <w:t>Interview recordings (used only for transcription and qualitative analysis; original recordings will not be disclosed)</w:t>
      </w:r>
    </w:p>
    <w:p w14:paraId="20826C1E" w14:textId="77777777" w:rsidR="008E1D97" w:rsidRPr="008E1D97" w:rsidRDefault="008E1D97" w:rsidP="008E1D97">
      <w:pPr>
        <w:rPr>
          <w:rFonts w:hint="eastAsia"/>
          <w:sz w:val="18"/>
          <w:szCs w:val="18"/>
        </w:rPr>
      </w:pPr>
      <w:r w:rsidRPr="008E1D97">
        <w:rPr>
          <w:rFonts w:hint="eastAsia"/>
          <w:sz w:val="18"/>
          <w:szCs w:val="18"/>
        </w:rPr>
        <w:t>Data Storage:</w:t>
      </w:r>
    </w:p>
    <w:p w14:paraId="467A87DA" w14:textId="77777777" w:rsidR="008E1D97" w:rsidRPr="008E1D97" w:rsidRDefault="008E1D97" w:rsidP="008E1D97">
      <w:pPr>
        <w:rPr>
          <w:rFonts w:hint="eastAsia"/>
          <w:sz w:val="18"/>
          <w:szCs w:val="18"/>
        </w:rPr>
      </w:pPr>
      <w:r w:rsidRPr="008E1D97">
        <w:rPr>
          <w:rFonts w:hint="eastAsia"/>
          <w:sz w:val="18"/>
          <w:szCs w:val="18"/>
        </w:rPr>
        <w:t>All data are anonymized with codes (e.g., S01, S02) without personal identifiers.</w:t>
      </w:r>
    </w:p>
    <w:p w14:paraId="65BA7E93" w14:textId="77777777" w:rsidR="008E1D97" w:rsidRPr="008E1D97" w:rsidRDefault="008E1D97" w:rsidP="008E1D97">
      <w:pPr>
        <w:rPr>
          <w:rFonts w:hint="eastAsia"/>
          <w:sz w:val="18"/>
          <w:szCs w:val="18"/>
        </w:rPr>
      </w:pPr>
      <w:r w:rsidRPr="008E1D97">
        <w:rPr>
          <w:rFonts w:hint="eastAsia"/>
          <w:sz w:val="18"/>
          <w:szCs w:val="18"/>
        </w:rPr>
        <w:t>Original recordings and transcripts are stored securely and accessible only to the research team.</w:t>
      </w:r>
    </w:p>
    <w:p w14:paraId="3E96B913" w14:textId="77777777" w:rsidR="008E1D97" w:rsidRPr="008E1D97" w:rsidRDefault="008E1D97" w:rsidP="008E1D97">
      <w:pPr>
        <w:rPr>
          <w:rFonts w:hint="eastAsia"/>
          <w:sz w:val="18"/>
          <w:szCs w:val="18"/>
        </w:rPr>
      </w:pPr>
      <w:r w:rsidRPr="008E1D97">
        <w:rPr>
          <w:rFonts w:hint="eastAsia"/>
          <w:sz w:val="18"/>
          <w:szCs w:val="18"/>
        </w:rPr>
        <w:t>Data Usage:</w:t>
      </w:r>
    </w:p>
    <w:p w14:paraId="3746E86B" w14:textId="77777777" w:rsidR="008E1D97" w:rsidRPr="008E1D97" w:rsidRDefault="008E1D97" w:rsidP="008E1D97">
      <w:pPr>
        <w:rPr>
          <w:rFonts w:hint="eastAsia"/>
          <w:sz w:val="18"/>
          <w:szCs w:val="18"/>
        </w:rPr>
      </w:pPr>
      <w:r w:rsidRPr="008E1D97">
        <w:rPr>
          <w:rFonts w:hint="eastAsia"/>
          <w:sz w:val="18"/>
          <w:szCs w:val="18"/>
        </w:rPr>
        <w:t>All data are used solely for this academic study, not for commercial purposes, disclosure, or secondary sharing. Tasks and tests are only used to understand user performance, not for ranking or evaluation.</w:t>
      </w:r>
    </w:p>
    <w:p w14:paraId="364F1488" w14:textId="77777777" w:rsidR="008E1D97" w:rsidRPr="00F22235" w:rsidRDefault="008E1D97" w:rsidP="008E1D97">
      <w:pPr>
        <w:rPr>
          <w:rFonts w:hint="eastAsia"/>
          <w:sz w:val="24"/>
        </w:rPr>
      </w:pPr>
      <w:r w:rsidRPr="00F22235">
        <w:rPr>
          <w:rFonts w:hint="eastAsia"/>
          <w:sz w:val="24"/>
        </w:rPr>
        <w:t>IV. Participant Rights</w:t>
      </w:r>
    </w:p>
    <w:p w14:paraId="12D38013" w14:textId="77777777" w:rsidR="008E1D97" w:rsidRPr="008E1D97" w:rsidRDefault="008E1D97" w:rsidP="008E1D97">
      <w:pPr>
        <w:rPr>
          <w:rFonts w:hint="eastAsia"/>
          <w:sz w:val="18"/>
          <w:szCs w:val="18"/>
        </w:rPr>
      </w:pPr>
      <w:r w:rsidRPr="008E1D97">
        <w:rPr>
          <w:rFonts w:hint="eastAsia"/>
          <w:sz w:val="18"/>
          <w:szCs w:val="18"/>
        </w:rPr>
        <w:t>Voluntary participation: You may withdraw unconditionally at any time without explanation.</w:t>
      </w:r>
    </w:p>
    <w:p w14:paraId="56E50423" w14:textId="77777777" w:rsidR="008E1D97" w:rsidRPr="008E1D97" w:rsidRDefault="008E1D97" w:rsidP="008E1D97">
      <w:pPr>
        <w:rPr>
          <w:rFonts w:hint="eastAsia"/>
          <w:sz w:val="18"/>
          <w:szCs w:val="18"/>
        </w:rPr>
      </w:pPr>
      <w:r w:rsidRPr="008E1D97">
        <w:rPr>
          <w:rFonts w:hint="eastAsia"/>
          <w:sz w:val="18"/>
          <w:szCs w:val="18"/>
        </w:rPr>
        <w:t xml:space="preserve">Right to information: You may ask about the purpose, procedure, and potential risks before the experiment </w:t>
      </w:r>
      <w:r w:rsidRPr="008E1D97">
        <w:rPr>
          <w:rFonts w:hint="eastAsia"/>
          <w:sz w:val="18"/>
          <w:szCs w:val="18"/>
        </w:rPr>
        <w:lastRenderedPageBreak/>
        <w:t>and at any time during the experiment.</w:t>
      </w:r>
    </w:p>
    <w:p w14:paraId="2ADC8523" w14:textId="77777777" w:rsidR="008E1D97" w:rsidRPr="008E1D97" w:rsidRDefault="008E1D97" w:rsidP="008E1D97">
      <w:pPr>
        <w:rPr>
          <w:rFonts w:hint="eastAsia"/>
          <w:sz w:val="18"/>
          <w:szCs w:val="18"/>
        </w:rPr>
      </w:pPr>
      <w:r w:rsidRPr="008E1D97">
        <w:rPr>
          <w:rFonts w:hint="eastAsia"/>
          <w:sz w:val="18"/>
          <w:szCs w:val="18"/>
        </w:rPr>
        <w:t>Privacy protection: You have the right to request the deletion of all your experimental data (upon withdrawal or after the experiment).</w:t>
      </w:r>
    </w:p>
    <w:p w14:paraId="68EC620F" w14:textId="77777777" w:rsidR="008E1D97" w:rsidRPr="008E1D97" w:rsidRDefault="008E1D97" w:rsidP="008E1D97">
      <w:pPr>
        <w:rPr>
          <w:rFonts w:hint="eastAsia"/>
          <w:sz w:val="18"/>
          <w:szCs w:val="18"/>
        </w:rPr>
      </w:pPr>
      <w:r w:rsidRPr="008E1D97">
        <w:rPr>
          <w:rFonts w:hint="eastAsia"/>
          <w:sz w:val="18"/>
          <w:szCs w:val="18"/>
        </w:rPr>
        <w:t>Risk-free statement: This experiment involves only cognitive and user experience tasks, with no risk of physical or psychological harm.</w:t>
      </w:r>
    </w:p>
    <w:p w14:paraId="4F7ACB31" w14:textId="77777777" w:rsidR="008E1D97" w:rsidRPr="00F22235" w:rsidRDefault="008E1D97" w:rsidP="008E1D97">
      <w:pPr>
        <w:rPr>
          <w:rFonts w:hint="eastAsia"/>
          <w:sz w:val="24"/>
        </w:rPr>
      </w:pPr>
      <w:r w:rsidRPr="00F22235">
        <w:rPr>
          <w:rFonts w:hint="eastAsia"/>
          <w:sz w:val="24"/>
        </w:rPr>
        <w:t>V. Participant Obligations</w:t>
      </w:r>
    </w:p>
    <w:p w14:paraId="34D1E64D" w14:textId="77777777" w:rsidR="008E1D97" w:rsidRPr="008E1D97" w:rsidRDefault="008E1D97" w:rsidP="008E1D97">
      <w:pPr>
        <w:rPr>
          <w:rFonts w:hint="eastAsia"/>
          <w:sz w:val="18"/>
          <w:szCs w:val="18"/>
        </w:rPr>
      </w:pPr>
      <w:r w:rsidRPr="008E1D97">
        <w:rPr>
          <w:rFonts w:hint="eastAsia"/>
          <w:sz w:val="18"/>
          <w:szCs w:val="18"/>
        </w:rPr>
        <w:t>Complete tasks independently as required, without using resources other than the designated tool.</w:t>
      </w:r>
    </w:p>
    <w:p w14:paraId="737CE718" w14:textId="77777777" w:rsidR="008E1D97" w:rsidRPr="008E1D97" w:rsidRDefault="008E1D97" w:rsidP="008E1D97">
      <w:pPr>
        <w:rPr>
          <w:rFonts w:hint="eastAsia"/>
          <w:sz w:val="18"/>
          <w:szCs w:val="18"/>
        </w:rPr>
      </w:pPr>
      <w:r w:rsidRPr="008E1D97">
        <w:rPr>
          <w:rFonts w:hint="eastAsia"/>
          <w:sz w:val="18"/>
          <w:szCs w:val="18"/>
        </w:rPr>
        <w:t>Answer questionnaires truthfully and provide genuine user feedback.</w:t>
      </w:r>
    </w:p>
    <w:p w14:paraId="19BA7CBB" w14:textId="77777777" w:rsidR="008E1D97" w:rsidRPr="008E1D97" w:rsidRDefault="008E1D97" w:rsidP="008E1D97">
      <w:pPr>
        <w:rPr>
          <w:rFonts w:hint="eastAsia"/>
          <w:sz w:val="18"/>
          <w:szCs w:val="18"/>
        </w:rPr>
      </w:pPr>
      <w:r w:rsidRPr="008E1D97">
        <w:rPr>
          <w:rFonts w:hint="eastAsia"/>
          <w:sz w:val="18"/>
          <w:szCs w:val="18"/>
        </w:rPr>
        <w:t>Express real experiences in the interview without intentional concealment or exaggeration.</w:t>
      </w:r>
    </w:p>
    <w:p w14:paraId="224FD2E6" w14:textId="77777777" w:rsidR="008E1D97" w:rsidRPr="00F22235" w:rsidRDefault="008E1D97" w:rsidP="008E1D97">
      <w:pPr>
        <w:rPr>
          <w:rFonts w:hint="eastAsia"/>
          <w:sz w:val="24"/>
        </w:rPr>
      </w:pPr>
      <w:r w:rsidRPr="00F22235">
        <w:rPr>
          <w:rFonts w:hint="eastAsia"/>
          <w:sz w:val="24"/>
        </w:rPr>
        <w:t>VI. Informed Consent</w:t>
      </w:r>
    </w:p>
    <w:p w14:paraId="6B5A8789" w14:textId="77777777" w:rsidR="008E1D97" w:rsidRPr="008E1D97" w:rsidRDefault="008E1D97" w:rsidP="008E1D97">
      <w:pPr>
        <w:rPr>
          <w:rFonts w:hint="eastAsia"/>
          <w:sz w:val="18"/>
          <w:szCs w:val="18"/>
        </w:rPr>
      </w:pPr>
      <w:r w:rsidRPr="008E1D97">
        <w:rPr>
          <w:rFonts w:hint="eastAsia"/>
          <w:sz w:val="18"/>
          <w:szCs w:val="18"/>
        </w:rPr>
        <w:t>I have read and fully understood all the terms above. I clearly understand the purpose, procedure, data processing methods, and my own rights and obligations.</w:t>
      </w:r>
    </w:p>
    <w:p w14:paraId="0B0E85A3" w14:textId="77777777" w:rsidR="008E1D97" w:rsidRPr="008E1D97" w:rsidRDefault="008E1D97" w:rsidP="008E1D97">
      <w:pPr>
        <w:rPr>
          <w:rFonts w:hint="eastAsia"/>
          <w:sz w:val="18"/>
          <w:szCs w:val="18"/>
        </w:rPr>
      </w:pPr>
      <w:r w:rsidRPr="008E1D97">
        <w:rPr>
          <w:rFonts w:hint="eastAsia"/>
          <w:sz w:val="18"/>
          <w:szCs w:val="18"/>
        </w:rPr>
        <w:t>I voluntarily participate in this experiment and agree that the researchers may collect, process, and store relevant data in accordance with the above rules.</w:t>
      </w:r>
    </w:p>
    <w:p w14:paraId="47298339" w14:textId="77777777" w:rsidR="008E1D97" w:rsidRPr="008E1D97" w:rsidRDefault="008E1D97" w:rsidP="008E1D97">
      <w:pPr>
        <w:rPr>
          <w:rFonts w:hint="eastAsia"/>
          <w:sz w:val="18"/>
          <w:szCs w:val="18"/>
        </w:rPr>
      </w:pPr>
      <w:r w:rsidRPr="008E1D97">
        <w:rPr>
          <w:rFonts w:hint="eastAsia"/>
          <w:sz w:val="18"/>
          <w:szCs w:val="18"/>
        </w:rPr>
        <w:t>Participant Signature: ________ Date: ________</w:t>
      </w:r>
    </w:p>
    <w:p w14:paraId="1E9C06B6" w14:textId="77777777" w:rsidR="008E1D97" w:rsidRPr="008E1D97" w:rsidRDefault="008E1D97" w:rsidP="008E1D97">
      <w:pPr>
        <w:rPr>
          <w:rFonts w:hint="eastAsia"/>
          <w:sz w:val="18"/>
          <w:szCs w:val="18"/>
        </w:rPr>
      </w:pPr>
      <w:r w:rsidRPr="008E1D97">
        <w:rPr>
          <w:rFonts w:hint="eastAsia"/>
          <w:sz w:val="18"/>
          <w:szCs w:val="18"/>
        </w:rPr>
        <w:t>Researcher Signature: ________ Date: ________</w:t>
      </w:r>
    </w:p>
    <w:p w14:paraId="3FB5BB1B" w14:textId="77777777" w:rsidR="00F22235" w:rsidRDefault="00F22235" w:rsidP="008E1D97">
      <w:pPr>
        <w:rPr>
          <w:sz w:val="24"/>
        </w:rPr>
      </w:pPr>
    </w:p>
    <w:p w14:paraId="62BA4843" w14:textId="360D850B" w:rsidR="008E1D97" w:rsidRPr="00F22235" w:rsidRDefault="008E1D97" w:rsidP="008E1D97">
      <w:pPr>
        <w:rPr>
          <w:rFonts w:hint="eastAsia"/>
          <w:sz w:val="24"/>
        </w:rPr>
      </w:pPr>
      <w:r w:rsidRPr="00F22235">
        <w:rPr>
          <w:rFonts w:hint="eastAsia"/>
          <w:sz w:val="24"/>
        </w:rPr>
        <w:t>Participant Background Questionnaire</w:t>
      </w:r>
    </w:p>
    <w:p w14:paraId="1F730B82" w14:textId="77777777" w:rsidR="008E1D97" w:rsidRPr="008E1D97" w:rsidRDefault="008E1D97" w:rsidP="008E1D97">
      <w:pPr>
        <w:rPr>
          <w:rFonts w:hint="eastAsia"/>
          <w:sz w:val="18"/>
          <w:szCs w:val="18"/>
        </w:rPr>
      </w:pPr>
      <w:r w:rsidRPr="008E1D97">
        <w:rPr>
          <w:rFonts w:hint="eastAsia"/>
          <w:sz w:val="18"/>
          <w:szCs w:val="18"/>
        </w:rPr>
        <w:t>ID: _______</w:t>
      </w:r>
    </w:p>
    <w:p w14:paraId="1B8D338D" w14:textId="77777777" w:rsidR="008E1D97" w:rsidRPr="008E1D97" w:rsidRDefault="008E1D97" w:rsidP="008E1D97">
      <w:pPr>
        <w:rPr>
          <w:rFonts w:hint="eastAsia"/>
          <w:sz w:val="18"/>
          <w:szCs w:val="18"/>
        </w:rPr>
      </w:pPr>
      <w:r w:rsidRPr="008E1D97">
        <w:rPr>
          <w:rFonts w:hint="eastAsia"/>
          <w:sz w:val="18"/>
          <w:szCs w:val="18"/>
        </w:rPr>
        <w:t>Gender: □ Male □ Female</w:t>
      </w:r>
    </w:p>
    <w:p w14:paraId="12FF59FA" w14:textId="77777777" w:rsidR="008E1D97" w:rsidRPr="008E1D97" w:rsidRDefault="008E1D97" w:rsidP="008E1D97">
      <w:pPr>
        <w:rPr>
          <w:rFonts w:hint="eastAsia"/>
          <w:sz w:val="18"/>
          <w:szCs w:val="18"/>
        </w:rPr>
      </w:pPr>
      <w:r w:rsidRPr="008E1D97">
        <w:rPr>
          <w:rFonts w:hint="eastAsia"/>
          <w:sz w:val="18"/>
          <w:szCs w:val="18"/>
        </w:rPr>
        <w:t>Age: ____________</w:t>
      </w:r>
    </w:p>
    <w:p w14:paraId="692B96AC" w14:textId="77777777" w:rsidR="008E1D97" w:rsidRPr="008E1D97" w:rsidRDefault="008E1D97" w:rsidP="008E1D97">
      <w:pPr>
        <w:rPr>
          <w:rFonts w:hint="eastAsia"/>
          <w:sz w:val="18"/>
          <w:szCs w:val="18"/>
        </w:rPr>
      </w:pPr>
      <w:r w:rsidRPr="008E1D97">
        <w:rPr>
          <w:rFonts w:hint="eastAsia"/>
          <w:sz w:val="18"/>
          <w:szCs w:val="18"/>
        </w:rPr>
        <w:t>Major / Occupation: ____________</w:t>
      </w:r>
    </w:p>
    <w:p w14:paraId="48402FEE" w14:textId="77777777" w:rsidR="008E1D97" w:rsidRPr="008E1D97" w:rsidRDefault="008E1D97" w:rsidP="008E1D97">
      <w:pPr>
        <w:rPr>
          <w:rFonts w:hint="eastAsia"/>
          <w:sz w:val="18"/>
          <w:szCs w:val="18"/>
        </w:rPr>
      </w:pPr>
      <w:r w:rsidRPr="008E1D97">
        <w:rPr>
          <w:rFonts w:hint="eastAsia"/>
          <w:sz w:val="18"/>
          <w:szCs w:val="18"/>
        </w:rPr>
        <w:t>Education: ____________</w:t>
      </w:r>
    </w:p>
    <w:p w14:paraId="617BA96E" w14:textId="77777777" w:rsidR="008E1D97" w:rsidRPr="008E1D97" w:rsidRDefault="008E1D97" w:rsidP="008E1D97">
      <w:pPr>
        <w:rPr>
          <w:rFonts w:hint="eastAsia"/>
          <w:sz w:val="18"/>
          <w:szCs w:val="18"/>
        </w:rPr>
      </w:pPr>
      <w:r w:rsidRPr="008E1D97">
        <w:rPr>
          <w:rFonts w:hint="eastAsia"/>
          <w:sz w:val="18"/>
          <w:szCs w:val="18"/>
        </w:rPr>
        <w:t>Frequency of Classical Poetry Reading &amp; Appreciation</w:t>
      </w:r>
    </w:p>
    <w:p w14:paraId="601FD759" w14:textId="77777777" w:rsidR="008E1D97" w:rsidRPr="008E1D97" w:rsidRDefault="008E1D97" w:rsidP="008E1D97">
      <w:pPr>
        <w:rPr>
          <w:rFonts w:hint="eastAsia"/>
          <w:sz w:val="18"/>
          <w:szCs w:val="18"/>
        </w:rPr>
      </w:pPr>
      <w:r w:rsidRPr="008E1D97">
        <w:rPr>
          <w:rFonts w:hint="eastAsia"/>
          <w:sz w:val="18"/>
          <w:szCs w:val="18"/>
        </w:rPr>
        <w:t>I read and appreciate classical poetry:</w:t>
      </w:r>
    </w:p>
    <w:p w14:paraId="40954ADF" w14:textId="77777777" w:rsidR="008E1D97" w:rsidRPr="008E1D97" w:rsidRDefault="008E1D97" w:rsidP="008E1D97">
      <w:pPr>
        <w:rPr>
          <w:rFonts w:hint="eastAsia"/>
          <w:sz w:val="18"/>
          <w:szCs w:val="18"/>
        </w:rPr>
      </w:pPr>
      <w:r w:rsidRPr="008E1D97">
        <w:rPr>
          <w:rFonts w:hint="eastAsia"/>
          <w:sz w:val="18"/>
          <w:szCs w:val="18"/>
        </w:rPr>
        <w:t>□ 1 Almost never</w:t>
      </w:r>
    </w:p>
    <w:p w14:paraId="3A66292D" w14:textId="77777777" w:rsidR="008E1D97" w:rsidRPr="008E1D97" w:rsidRDefault="008E1D97" w:rsidP="008E1D97">
      <w:pPr>
        <w:rPr>
          <w:rFonts w:hint="eastAsia"/>
          <w:sz w:val="18"/>
          <w:szCs w:val="18"/>
        </w:rPr>
      </w:pPr>
      <w:r w:rsidRPr="008E1D97">
        <w:rPr>
          <w:rFonts w:hint="eastAsia"/>
          <w:sz w:val="18"/>
          <w:szCs w:val="18"/>
        </w:rPr>
        <w:lastRenderedPageBreak/>
        <w:t>□ 2 Occasionally (about once a month)</w:t>
      </w:r>
    </w:p>
    <w:p w14:paraId="7C4666DB" w14:textId="77777777" w:rsidR="008E1D97" w:rsidRPr="008E1D97" w:rsidRDefault="008E1D97" w:rsidP="008E1D97">
      <w:pPr>
        <w:rPr>
          <w:rFonts w:hint="eastAsia"/>
          <w:sz w:val="18"/>
          <w:szCs w:val="18"/>
        </w:rPr>
      </w:pPr>
      <w:r w:rsidRPr="008E1D97">
        <w:rPr>
          <w:rFonts w:hint="eastAsia"/>
          <w:sz w:val="18"/>
          <w:szCs w:val="18"/>
        </w:rPr>
        <w:t>□ 3 Several times a month (2–3 times)</w:t>
      </w:r>
    </w:p>
    <w:p w14:paraId="33E4D2A6" w14:textId="77777777" w:rsidR="008E1D97" w:rsidRPr="008E1D97" w:rsidRDefault="008E1D97" w:rsidP="008E1D97">
      <w:pPr>
        <w:rPr>
          <w:rFonts w:hint="eastAsia"/>
          <w:sz w:val="18"/>
          <w:szCs w:val="18"/>
        </w:rPr>
      </w:pPr>
      <w:r w:rsidRPr="008E1D97">
        <w:rPr>
          <w:rFonts w:hint="eastAsia"/>
          <w:sz w:val="18"/>
          <w:szCs w:val="18"/>
        </w:rPr>
        <w:t>□ 4 Once or twice a week</w:t>
      </w:r>
    </w:p>
    <w:p w14:paraId="6C720424" w14:textId="77777777" w:rsidR="008E1D97" w:rsidRPr="008E1D97" w:rsidRDefault="008E1D97" w:rsidP="008E1D97">
      <w:pPr>
        <w:rPr>
          <w:rFonts w:hint="eastAsia"/>
          <w:sz w:val="18"/>
          <w:szCs w:val="18"/>
        </w:rPr>
      </w:pPr>
      <w:r w:rsidRPr="008E1D97">
        <w:rPr>
          <w:rFonts w:hint="eastAsia"/>
          <w:sz w:val="18"/>
          <w:szCs w:val="18"/>
        </w:rPr>
        <w:t>□ 5 Three times a week or more</w:t>
      </w:r>
    </w:p>
    <w:p w14:paraId="6D15D11C" w14:textId="77777777" w:rsidR="008E1D97" w:rsidRPr="008E1D97" w:rsidRDefault="008E1D97" w:rsidP="008E1D97">
      <w:pPr>
        <w:rPr>
          <w:rFonts w:hint="eastAsia"/>
          <w:sz w:val="18"/>
          <w:szCs w:val="18"/>
        </w:rPr>
      </w:pPr>
      <w:r w:rsidRPr="008E1D97">
        <w:rPr>
          <w:rFonts w:hint="eastAsia"/>
          <w:sz w:val="18"/>
          <w:szCs w:val="18"/>
        </w:rPr>
        <w:t>Experience with professional poetry tools such as Sou-</w:t>
      </w:r>
      <w:proofErr w:type="spellStart"/>
      <w:r w:rsidRPr="008E1D97">
        <w:rPr>
          <w:rFonts w:hint="eastAsia"/>
          <w:sz w:val="18"/>
          <w:szCs w:val="18"/>
        </w:rPr>
        <w:t>yun</w:t>
      </w:r>
      <w:proofErr w:type="spellEnd"/>
      <w:r w:rsidRPr="008E1D97">
        <w:rPr>
          <w:rFonts w:hint="eastAsia"/>
          <w:sz w:val="18"/>
          <w:szCs w:val="18"/>
        </w:rPr>
        <w:t xml:space="preserve"> or </w:t>
      </w:r>
      <w:proofErr w:type="spellStart"/>
      <w:r w:rsidRPr="008E1D97">
        <w:rPr>
          <w:rFonts w:hint="eastAsia"/>
          <w:sz w:val="18"/>
          <w:szCs w:val="18"/>
        </w:rPr>
        <w:t>Gushiwen</w:t>
      </w:r>
      <w:proofErr w:type="spellEnd"/>
      <w:r w:rsidRPr="008E1D97">
        <w:rPr>
          <w:rFonts w:hint="eastAsia"/>
          <w:sz w:val="18"/>
          <w:szCs w:val="18"/>
        </w:rPr>
        <w:t>:</w:t>
      </w:r>
    </w:p>
    <w:p w14:paraId="79041F12" w14:textId="77777777" w:rsidR="008E1D97" w:rsidRPr="008E1D97" w:rsidRDefault="008E1D97" w:rsidP="008E1D97">
      <w:pPr>
        <w:rPr>
          <w:rFonts w:hint="eastAsia"/>
          <w:sz w:val="18"/>
          <w:szCs w:val="18"/>
        </w:rPr>
      </w:pPr>
      <w:r w:rsidRPr="008E1D97">
        <w:rPr>
          <w:rFonts w:hint="eastAsia"/>
          <w:sz w:val="18"/>
          <w:szCs w:val="18"/>
        </w:rPr>
        <w:t>□ 1 Never used</w:t>
      </w:r>
    </w:p>
    <w:p w14:paraId="2E28F824" w14:textId="77777777" w:rsidR="008E1D97" w:rsidRPr="008E1D97" w:rsidRDefault="008E1D97" w:rsidP="008E1D97">
      <w:pPr>
        <w:rPr>
          <w:rFonts w:hint="eastAsia"/>
          <w:sz w:val="18"/>
          <w:szCs w:val="18"/>
        </w:rPr>
      </w:pPr>
      <w:r w:rsidRPr="008E1D97">
        <w:rPr>
          <w:rFonts w:hint="eastAsia"/>
          <w:sz w:val="18"/>
          <w:szCs w:val="18"/>
        </w:rPr>
        <w:t>□ 2 Only heard of, never used</w:t>
      </w:r>
    </w:p>
    <w:p w14:paraId="74C447A1" w14:textId="77777777" w:rsidR="008E1D97" w:rsidRPr="008E1D97" w:rsidRDefault="008E1D97" w:rsidP="008E1D97">
      <w:pPr>
        <w:rPr>
          <w:rFonts w:hint="eastAsia"/>
          <w:sz w:val="18"/>
          <w:szCs w:val="18"/>
        </w:rPr>
      </w:pPr>
      <w:r w:rsidRPr="008E1D97">
        <w:rPr>
          <w:rFonts w:hint="eastAsia"/>
          <w:sz w:val="18"/>
          <w:szCs w:val="18"/>
        </w:rPr>
        <w:t>□ 3 Occasionally used (about once or twice a month)</w:t>
      </w:r>
    </w:p>
    <w:p w14:paraId="28FCE16D" w14:textId="77777777" w:rsidR="008E1D97" w:rsidRPr="008E1D97" w:rsidRDefault="008E1D97" w:rsidP="008E1D97">
      <w:pPr>
        <w:rPr>
          <w:rFonts w:hint="eastAsia"/>
          <w:sz w:val="18"/>
          <w:szCs w:val="18"/>
        </w:rPr>
      </w:pPr>
      <w:r w:rsidRPr="008E1D97">
        <w:rPr>
          <w:rFonts w:hint="eastAsia"/>
          <w:sz w:val="18"/>
          <w:szCs w:val="18"/>
        </w:rPr>
        <w:t>□ 4 Frequently used (about once or twice a week)</w:t>
      </w:r>
    </w:p>
    <w:p w14:paraId="0860E8D8" w14:textId="77777777" w:rsidR="008E1D97" w:rsidRPr="008E1D97" w:rsidRDefault="008E1D97" w:rsidP="008E1D97">
      <w:pPr>
        <w:rPr>
          <w:rFonts w:hint="eastAsia"/>
          <w:sz w:val="18"/>
          <w:szCs w:val="18"/>
        </w:rPr>
      </w:pPr>
      <w:r w:rsidRPr="008E1D97">
        <w:rPr>
          <w:rFonts w:hint="eastAsia"/>
          <w:sz w:val="18"/>
          <w:szCs w:val="18"/>
        </w:rPr>
        <w:t>□ 5 Very frequently used (three times a week or more)</w:t>
      </w:r>
    </w:p>
    <w:p w14:paraId="08D15C92" w14:textId="77777777" w:rsidR="008E1D97" w:rsidRPr="008E1D97" w:rsidRDefault="008E1D97" w:rsidP="008E1D97">
      <w:pPr>
        <w:rPr>
          <w:rFonts w:hint="eastAsia"/>
          <w:sz w:val="18"/>
          <w:szCs w:val="18"/>
        </w:rPr>
      </w:pPr>
      <w:r w:rsidRPr="008E1D97">
        <w:rPr>
          <w:rFonts w:hint="eastAsia"/>
          <w:sz w:val="18"/>
          <w:szCs w:val="18"/>
        </w:rPr>
        <w:t>Experience in learning or researching color imagery in classical poetry:</w:t>
      </w:r>
    </w:p>
    <w:p w14:paraId="62D9060F" w14:textId="77777777" w:rsidR="008E1D97" w:rsidRPr="008E1D97" w:rsidRDefault="008E1D97" w:rsidP="008E1D97">
      <w:pPr>
        <w:rPr>
          <w:rFonts w:hint="eastAsia"/>
          <w:sz w:val="18"/>
          <w:szCs w:val="18"/>
        </w:rPr>
      </w:pPr>
      <w:r w:rsidRPr="008E1D97">
        <w:rPr>
          <w:rFonts w:hint="eastAsia"/>
          <w:sz w:val="18"/>
          <w:szCs w:val="18"/>
        </w:rPr>
        <w:t>□ 1 Never exposed</w:t>
      </w:r>
    </w:p>
    <w:p w14:paraId="3ACA500E" w14:textId="77777777" w:rsidR="008E1D97" w:rsidRPr="008E1D97" w:rsidRDefault="008E1D97" w:rsidP="008E1D97">
      <w:pPr>
        <w:rPr>
          <w:rFonts w:hint="eastAsia"/>
          <w:sz w:val="18"/>
          <w:szCs w:val="18"/>
        </w:rPr>
      </w:pPr>
      <w:r w:rsidRPr="008E1D97">
        <w:rPr>
          <w:rFonts w:hint="eastAsia"/>
          <w:sz w:val="18"/>
          <w:szCs w:val="18"/>
        </w:rPr>
        <w:t>□ 2 Exposed only a little through coursework</w:t>
      </w:r>
    </w:p>
    <w:p w14:paraId="7E6E046C" w14:textId="77777777" w:rsidR="008E1D97" w:rsidRPr="008E1D97" w:rsidRDefault="008E1D97" w:rsidP="008E1D97">
      <w:pPr>
        <w:rPr>
          <w:rFonts w:hint="eastAsia"/>
          <w:sz w:val="18"/>
          <w:szCs w:val="18"/>
        </w:rPr>
      </w:pPr>
      <w:r w:rsidRPr="008E1D97">
        <w:rPr>
          <w:rFonts w:hint="eastAsia"/>
          <w:sz w:val="18"/>
          <w:szCs w:val="18"/>
        </w:rPr>
        <w:t>□ 3 A small amount of independent study (e.g., reading related articles)</w:t>
      </w:r>
    </w:p>
    <w:p w14:paraId="5DAC8D2E" w14:textId="77777777" w:rsidR="008E1D97" w:rsidRPr="008E1D97" w:rsidRDefault="008E1D97" w:rsidP="008E1D97">
      <w:pPr>
        <w:rPr>
          <w:rFonts w:hint="eastAsia"/>
          <w:sz w:val="18"/>
          <w:szCs w:val="18"/>
        </w:rPr>
      </w:pPr>
      <w:r w:rsidRPr="008E1D97">
        <w:rPr>
          <w:rFonts w:hint="eastAsia"/>
          <w:sz w:val="18"/>
          <w:szCs w:val="18"/>
        </w:rPr>
        <w:t>□ 4 Considerable study or research (e.g., course papers, thematic assignments)</w:t>
      </w:r>
    </w:p>
    <w:p w14:paraId="3FB117EB" w14:textId="77777777" w:rsidR="008E1D97" w:rsidRPr="008E1D97" w:rsidRDefault="008E1D97" w:rsidP="008E1D97">
      <w:pPr>
        <w:rPr>
          <w:rFonts w:hint="eastAsia"/>
          <w:sz w:val="18"/>
          <w:szCs w:val="18"/>
        </w:rPr>
      </w:pPr>
      <w:r w:rsidRPr="008E1D97">
        <w:rPr>
          <w:rFonts w:hint="eastAsia"/>
          <w:sz w:val="18"/>
          <w:szCs w:val="18"/>
        </w:rPr>
        <w:t>□ 5 Systematic research (e.g., thesis, long-term interest)</w:t>
      </w:r>
    </w:p>
    <w:p w14:paraId="07EF7608" w14:textId="77777777" w:rsidR="008E1D97" w:rsidRPr="008E1D97" w:rsidRDefault="008E1D97" w:rsidP="008E1D97">
      <w:pPr>
        <w:rPr>
          <w:rFonts w:hint="eastAsia"/>
          <w:sz w:val="18"/>
          <w:szCs w:val="18"/>
        </w:rPr>
      </w:pPr>
      <w:r w:rsidRPr="008E1D97">
        <w:rPr>
          <w:rFonts w:hint="eastAsia"/>
          <w:sz w:val="18"/>
          <w:szCs w:val="18"/>
        </w:rPr>
        <w:t>Self-rated familiarity with “color imagery in classical poetry”:</w:t>
      </w:r>
    </w:p>
    <w:p w14:paraId="088FB45A" w14:textId="77777777" w:rsidR="008E1D97" w:rsidRPr="008E1D97" w:rsidRDefault="008E1D97" w:rsidP="008E1D97">
      <w:pPr>
        <w:rPr>
          <w:rFonts w:hint="eastAsia"/>
          <w:sz w:val="18"/>
          <w:szCs w:val="18"/>
        </w:rPr>
      </w:pPr>
      <w:r w:rsidRPr="008E1D97">
        <w:rPr>
          <w:rFonts w:hint="eastAsia"/>
          <w:sz w:val="18"/>
          <w:szCs w:val="18"/>
        </w:rPr>
        <w:t>□ 1 No understanding at all</w:t>
      </w:r>
    </w:p>
    <w:p w14:paraId="0C0690F4" w14:textId="77777777" w:rsidR="008E1D97" w:rsidRPr="008E1D97" w:rsidRDefault="008E1D97" w:rsidP="008E1D97">
      <w:pPr>
        <w:rPr>
          <w:rFonts w:hint="eastAsia"/>
          <w:sz w:val="18"/>
          <w:szCs w:val="18"/>
        </w:rPr>
      </w:pPr>
      <w:r w:rsidRPr="008E1D97">
        <w:rPr>
          <w:rFonts w:hint="eastAsia"/>
          <w:sz w:val="18"/>
          <w:szCs w:val="18"/>
        </w:rPr>
        <w:t>□ 2 Slight understanding</w:t>
      </w:r>
    </w:p>
    <w:p w14:paraId="72F39337" w14:textId="77777777" w:rsidR="008E1D97" w:rsidRPr="008E1D97" w:rsidRDefault="008E1D97" w:rsidP="008E1D97">
      <w:pPr>
        <w:rPr>
          <w:rFonts w:hint="eastAsia"/>
          <w:sz w:val="18"/>
          <w:szCs w:val="18"/>
        </w:rPr>
      </w:pPr>
      <w:r w:rsidRPr="008E1D97">
        <w:rPr>
          <w:rFonts w:hint="eastAsia"/>
          <w:sz w:val="18"/>
          <w:szCs w:val="18"/>
        </w:rPr>
        <w:t>□ 3 Moderate</w:t>
      </w:r>
    </w:p>
    <w:p w14:paraId="05639620" w14:textId="77777777" w:rsidR="008E1D97" w:rsidRPr="008E1D97" w:rsidRDefault="008E1D97" w:rsidP="008E1D97">
      <w:pPr>
        <w:rPr>
          <w:rFonts w:hint="eastAsia"/>
          <w:sz w:val="18"/>
          <w:szCs w:val="18"/>
        </w:rPr>
      </w:pPr>
      <w:r w:rsidRPr="008E1D97">
        <w:rPr>
          <w:rFonts w:hint="eastAsia"/>
          <w:sz w:val="18"/>
          <w:szCs w:val="18"/>
        </w:rPr>
        <w:t>□ 4 Relatively familiar</w:t>
      </w:r>
    </w:p>
    <w:p w14:paraId="588307E4" w14:textId="77777777" w:rsidR="008E1D97" w:rsidRPr="008E1D97" w:rsidRDefault="008E1D97" w:rsidP="008E1D97">
      <w:pPr>
        <w:rPr>
          <w:rFonts w:hint="eastAsia"/>
          <w:sz w:val="18"/>
          <w:szCs w:val="18"/>
        </w:rPr>
      </w:pPr>
      <w:r w:rsidRPr="008E1D97">
        <w:rPr>
          <w:rFonts w:hint="eastAsia"/>
          <w:sz w:val="18"/>
          <w:szCs w:val="18"/>
        </w:rPr>
        <w:t>□ 5 Very familiar</w:t>
      </w:r>
    </w:p>
    <w:p w14:paraId="28A98E9B" w14:textId="77777777" w:rsidR="00F22235" w:rsidRDefault="00F22235" w:rsidP="008E1D97">
      <w:pPr>
        <w:rPr>
          <w:sz w:val="24"/>
        </w:rPr>
      </w:pPr>
    </w:p>
    <w:p w14:paraId="35D28D7F" w14:textId="39D7D8EB" w:rsidR="008E1D97" w:rsidRPr="00F22235" w:rsidRDefault="008E1D97" w:rsidP="008E1D97">
      <w:pPr>
        <w:rPr>
          <w:rFonts w:hint="eastAsia"/>
          <w:sz w:val="24"/>
        </w:rPr>
      </w:pPr>
      <w:r w:rsidRPr="00F22235">
        <w:rPr>
          <w:rFonts w:hint="eastAsia"/>
          <w:sz w:val="24"/>
        </w:rPr>
        <w:t>Pre-Test Questions</w:t>
      </w:r>
    </w:p>
    <w:p w14:paraId="698B088B" w14:textId="77777777" w:rsidR="008E1D97" w:rsidRPr="008E1D97" w:rsidRDefault="008E1D97" w:rsidP="008E1D97">
      <w:pPr>
        <w:rPr>
          <w:rFonts w:hint="eastAsia"/>
          <w:sz w:val="18"/>
          <w:szCs w:val="18"/>
        </w:rPr>
      </w:pPr>
      <w:r w:rsidRPr="008E1D97">
        <w:rPr>
          <w:rFonts w:hint="eastAsia"/>
          <w:sz w:val="18"/>
          <w:szCs w:val="18"/>
        </w:rPr>
        <w:t>ID: ________</w:t>
      </w:r>
    </w:p>
    <w:p w14:paraId="15D39A4F" w14:textId="77777777" w:rsidR="008E1D97" w:rsidRPr="008E1D97" w:rsidRDefault="008E1D97" w:rsidP="008E1D97">
      <w:pPr>
        <w:rPr>
          <w:rFonts w:hint="eastAsia"/>
          <w:sz w:val="18"/>
          <w:szCs w:val="18"/>
        </w:rPr>
      </w:pPr>
      <w:r w:rsidRPr="008E1D97">
        <w:rPr>
          <w:rFonts w:hint="eastAsia"/>
          <w:sz w:val="18"/>
          <w:szCs w:val="18"/>
        </w:rPr>
        <w:t>What meanings does the color term qing (青) convey in classical poetry? (Multiple choice)</w:t>
      </w:r>
    </w:p>
    <w:p w14:paraId="71D38C0F" w14:textId="77777777" w:rsidR="008E1D97" w:rsidRPr="008E1D97" w:rsidRDefault="008E1D97" w:rsidP="008E1D97">
      <w:pPr>
        <w:rPr>
          <w:rFonts w:hint="eastAsia"/>
          <w:sz w:val="18"/>
          <w:szCs w:val="18"/>
        </w:rPr>
      </w:pPr>
      <w:r w:rsidRPr="008E1D97">
        <w:rPr>
          <w:rFonts w:hint="eastAsia"/>
          <w:sz w:val="18"/>
          <w:szCs w:val="18"/>
        </w:rPr>
        <w:lastRenderedPageBreak/>
        <w:t>□ Vegetal green</w:t>
      </w:r>
    </w:p>
    <w:p w14:paraId="5BB1009A" w14:textId="77777777" w:rsidR="008E1D97" w:rsidRPr="008E1D97" w:rsidRDefault="008E1D97" w:rsidP="008E1D97">
      <w:pPr>
        <w:rPr>
          <w:rFonts w:hint="eastAsia"/>
          <w:sz w:val="18"/>
          <w:szCs w:val="18"/>
        </w:rPr>
      </w:pPr>
      <w:r w:rsidRPr="008E1D97">
        <w:rPr>
          <w:rFonts w:hint="eastAsia"/>
          <w:sz w:val="18"/>
          <w:szCs w:val="18"/>
        </w:rPr>
        <w:t>□ Sky blue</w:t>
      </w:r>
    </w:p>
    <w:p w14:paraId="3070F62D" w14:textId="77777777" w:rsidR="008E1D97" w:rsidRPr="008E1D97" w:rsidRDefault="008E1D97" w:rsidP="008E1D97">
      <w:pPr>
        <w:rPr>
          <w:rFonts w:hint="eastAsia"/>
          <w:sz w:val="18"/>
          <w:szCs w:val="18"/>
        </w:rPr>
      </w:pPr>
      <w:r w:rsidRPr="008E1D97">
        <w:rPr>
          <w:rFonts w:hint="eastAsia"/>
          <w:sz w:val="18"/>
          <w:szCs w:val="18"/>
        </w:rPr>
        <w:t>□ Black of night or black hair</w:t>
      </w:r>
    </w:p>
    <w:p w14:paraId="78A0FB34" w14:textId="77777777" w:rsidR="008E1D97" w:rsidRPr="008E1D97" w:rsidRDefault="008E1D97" w:rsidP="008E1D97">
      <w:pPr>
        <w:rPr>
          <w:rFonts w:hint="eastAsia"/>
          <w:sz w:val="18"/>
          <w:szCs w:val="18"/>
        </w:rPr>
      </w:pPr>
      <w:r w:rsidRPr="008E1D97">
        <w:rPr>
          <w:rFonts w:hint="eastAsia"/>
          <w:sz w:val="18"/>
          <w:szCs w:val="18"/>
        </w:rPr>
        <w:t>□ Distant green mountains, serenity, or loneliness</w:t>
      </w:r>
    </w:p>
    <w:p w14:paraId="52D1F872" w14:textId="77777777" w:rsidR="008E1D97" w:rsidRPr="008E1D97" w:rsidRDefault="008E1D97" w:rsidP="008E1D97">
      <w:pPr>
        <w:rPr>
          <w:rFonts w:hint="eastAsia"/>
          <w:sz w:val="18"/>
          <w:szCs w:val="18"/>
        </w:rPr>
      </w:pPr>
      <w:r w:rsidRPr="008E1D97">
        <w:rPr>
          <w:rFonts w:hint="eastAsia"/>
          <w:sz w:val="18"/>
          <w:szCs w:val="18"/>
        </w:rPr>
        <w:t>□ Sadness, sorrow, or parting</w:t>
      </w:r>
    </w:p>
    <w:p w14:paraId="5C34FF4F" w14:textId="77777777" w:rsidR="008E1D97" w:rsidRPr="008E1D97" w:rsidRDefault="008E1D97" w:rsidP="008E1D97">
      <w:pPr>
        <w:rPr>
          <w:rFonts w:hint="eastAsia"/>
          <w:sz w:val="18"/>
          <w:szCs w:val="18"/>
        </w:rPr>
      </w:pPr>
      <w:r w:rsidRPr="008E1D97">
        <w:rPr>
          <w:rFonts w:hint="eastAsia"/>
          <w:sz w:val="18"/>
          <w:szCs w:val="18"/>
        </w:rPr>
        <w:t>□ Spring vitality and lush vegetation</w:t>
      </w:r>
    </w:p>
    <w:p w14:paraId="783367FE" w14:textId="77777777" w:rsidR="008E1D97" w:rsidRPr="008E1D97" w:rsidRDefault="008E1D97" w:rsidP="008E1D97">
      <w:pPr>
        <w:rPr>
          <w:rFonts w:hint="eastAsia"/>
          <w:sz w:val="18"/>
          <w:szCs w:val="18"/>
        </w:rPr>
      </w:pPr>
      <w:r w:rsidRPr="008E1D97">
        <w:rPr>
          <w:rFonts w:hint="eastAsia"/>
          <w:sz w:val="18"/>
          <w:szCs w:val="18"/>
        </w:rPr>
        <w:t>□ Jade-like dark tone</w:t>
      </w:r>
    </w:p>
    <w:p w14:paraId="6729637F" w14:textId="77777777" w:rsidR="008E1D97" w:rsidRPr="008E1D97" w:rsidRDefault="008E1D97" w:rsidP="008E1D97">
      <w:pPr>
        <w:rPr>
          <w:rFonts w:hint="eastAsia"/>
          <w:sz w:val="18"/>
          <w:szCs w:val="18"/>
        </w:rPr>
      </w:pPr>
      <w:r w:rsidRPr="008E1D97">
        <w:rPr>
          <w:rFonts w:hint="eastAsia"/>
          <w:sz w:val="18"/>
          <w:szCs w:val="18"/>
        </w:rPr>
        <w:t>□ Other ______</w:t>
      </w:r>
    </w:p>
    <w:p w14:paraId="39DAF274" w14:textId="77777777" w:rsidR="008E1D97" w:rsidRPr="008E1D97" w:rsidRDefault="008E1D97" w:rsidP="008E1D97">
      <w:pPr>
        <w:rPr>
          <w:rFonts w:hint="eastAsia"/>
          <w:sz w:val="18"/>
          <w:szCs w:val="18"/>
        </w:rPr>
      </w:pPr>
      <w:r w:rsidRPr="008E1D97">
        <w:rPr>
          <w:rFonts w:hint="eastAsia"/>
          <w:sz w:val="18"/>
          <w:szCs w:val="18"/>
        </w:rPr>
        <w:t>Color terms in classical poetry are mostly:</w:t>
      </w:r>
    </w:p>
    <w:p w14:paraId="1F941486" w14:textId="77777777" w:rsidR="008E1D97" w:rsidRPr="008E1D97" w:rsidRDefault="008E1D97" w:rsidP="008E1D97">
      <w:pPr>
        <w:rPr>
          <w:rFonts w:hint="eastAsia"/>
          <w:sz w:val="18"/>
          <w:szCs w:val="18"/>
        </w:rPr>
      </w:pPr>
      <w:r w:rsidRPr="008E1D97">
        <w:rPr>
          <w:rFonts w:hint="eastAsia"/>
          <w:sz w:val="18"/>
          <w:szCs w:val="18"/>
        </w:rPr>
        <w:t>□ Only the literal color of real objects</w:t>
      </w:r>
    </w:p>
    <w:p w14:paraId="0EE41DFE" w14:textId="77777777" w:rsidR="008E1D97" w:rsidRPr="008E1D97" w:rsidRDefault="008E1D97" w:rsidP="008E1D97">
      <w:pPr>
        <w:rPr>
          <w:rFonts w:hint="eastAsia"/>
          <w:sz w:val="18"/>
          <w:szCs w:val="18"/>
        </w:rPr>
      </w:pPr>
      <w:r w:rsidRPr="008E1D97">
        <w:rPr>
          <w:rFonts w:hint="eastAsia"/>
          <w:sz w:val="18"/>
          <w:szCs w:val="18"/>
        </w:rPr>
        <w:t>□ Loaded with emotion, artistic conception, and symbolic meaning</w:t>
      </w:r>
    </w:p>
    <w:p w14:paraId="605F4D6C" w14:textId="77777777" w:rsidR="008E1D97" w:rsidRPr="008E1D97" w:rsidRDefault="008E1D97" w:rsidP="008E1D97">
      <w:pPr>
        <w:rPr>
          <w:rFonts w:hint="eastAsia"/>
          <w:sz w:val="18"/>
          <w:szCs w:val="18"/>
        </w:rPr>
      </w:pPr>
      <w:r w:rsidRPr="008E1D97">
        <w:rPr>
          <w:rFonts w:hint="eastAsia"/>
          <w:sz w:val="18"/>
          <w:szCs w:val="18"/>
        </w:rPr>
        <w:t>□ Without fixed imagery, depending mainly on personal understanding</w:t>
      </w:r>
    </w:p>
    <w:p w14:paraId="432A1242" w14:textId="77777777" w:rsidR="008E1D97" w:rsidRPr="008E1D97" w:rsidRDefault="008E1D97" w:rsidP="008E1D97">
      <w:pPr>
        <w:rPr>
          <w:rFonts w:hint="eastAsia"/>
          <w:sz w:val="18"/>
          <w:szCs w:val="18"/>
        </w:rPr>
      </w:pPr>
      <w:r w:rsidRPr="008E1D97">
        <w:rPr>
          <w:rFonts w:hint="eastAsia"/>
          <w:sz w:val="18"/>
          <w:szCs w:val="18"/>
        </w:rPr>
        <w:t xml:space="preserve">Regarding the hierarchical differences in imagery among </w:t>
      </w:r>
      <w:proofErr w:type="spellStart"/>
      <w:r w:rsidRPr="008E1D97">
        <w:rPr>
          <w:rFonts w:hint="eastAsia"/>
          <w:sz w:val="18"/>
          <w:szCs w:val="18"/>
        </w:rPr>
        <w:t>su</w:t>
      </w:r>
      <w:proofErr w:type="spellEnd"/>
      <w:r w:rsidRPr="008E1D97">
        <w:rPr>
          <w:rFonts w:hint="eastAsia"/>
          <w:sz w:val="18"/>
          <w:szCs w:val="18"/>
        </w:rPr>
        <w:t xml:space="preserve"> (素), bai (白), and hao (</w:t>
      </w:r>
      <w:proofErr w:type="gramStart"/>
      <w:r w:rsidRPr="008E1D97">
        <w:rPr>
          <w:rFonts w:hint="eastAsia"/>
          <w:sz w:val="18"/>
          <w:szCs w:val="18"/>
        </w:rPr>
        <w:t>皓</w:t>
      </w:r>
      <w:proofErr w:type="gramEnd"/>
      <w:r w:rsidRPr="008E1D97">
        <w:rPr>
          <w:rFonts w:hint="eastAsia"/>
          <w:sz w:val="18"/>
          <w:szCs w:val="18"/>
        </w:rPr>
        <w:t>), which option is most consistent with classical poetics?</w:t>
      </w:r>
    </w:p>
    <w:p w14:paraId="400B48A4" w14:textId="77777777" w:rsidR="008E1D97" w:rsidRPr="008E1D97" w:rsidRDefault="008E1D97" w:rsidP="008E1D97">
      <w:pPr>
        <w:rPr>
          <w:rFonts w:hint="eastAsia"/>
          <w:sz w:val="18"/>
          <w:szCs w:val="18"/>
        </w:rPr>
      </w:pPr>
      <w:r w:rsidRPr="008E1D97">
        <w:rPr>
          <w:rFonts w:hint="eastAsia"/>
          <w:sz w:val="18"/>
          <w:szCs w:val="18"/>
        </w:rPr>
        <w:t xml:space="preserve">A. Hao emphasizes brightness; bai denotes the literal color of objects; </w:t>
      </w:r>
      <w:proofErr w:type="spellStart"/>
      <w:r w:rsidRPr="008E1D97">
        <w:rPr>
          <w:rFonts w:hint="eastAsia"/>
          <w:sz w:val="18"/>
          <w:szCs w:val="18"/>
        </w:rPr>
        <w:t>su</w:t>
      </w:r>
      <w:proofErr w:type="spellEnd"/>
      <w:r w:rsidRPr="008E1D97">
        <w:rPr>
          <w:rFonts w:hint="eastAsia"/>
          <w:sz w:val="18"/>
          <w:szCs w:val="18"/>
        </w:rPr>
        <w:t xml:space="preserve"> signifies purity and tranquility.</w:t>
      </w:r>
    </w:p>
    <w:p w14:paraId="0BEE8D2E" w14:textId="77777777" w:rsidR="008E1D97" w:rsidRPr="008E1D97" w:rsidRDefault="008E1D97" w:rsidP="008E1D97">
      <w:pPr>
        <w:rPr>
          <w:rFonts w:hint="eastAsia"/>
          <w:sz w:val="18"/>
          <w:szCs w:val="18"/>
        </w:rPr>
      </w:pPr>
      <w:r w:rsidRPr="008E1D97">
        <w:rPr>
          <w:rFonts w:hint="eastAsia"/>
          <w:sz w:val="18"/>
          <w:szCs w:val="18"/>
        </w:rPr>
        <w:t>B. Su focuses on external appearance; bai reflects inner mood; hao depicts scenery.</w:t>
      </w:r>
    </w:p>
    <w:p w14:paraId="59AAC9C4" w14:textId="77777777" w:rsidR="008E1D97" w:rsidRPr="008E1D97" w:rsidRDefault="008E1D97" w:rsidP="008E1D97">
      <w:pPr>
        <w:rPr>
          <w:rFonts w:hint="eastAsia"/>
          <w:sz w:val="18"/>
          <w:szCs w:val="18"/>
        </w:rPr>
      </w:pPr>
      <w:r w:rsidRPr="008E1D97">
        <w:rPr>
          <w:rFonts w:hint="eastAsia"/>
          <w:sz w:val="18"/>
          <w:szCs w:val="18"/>
        </w:rPr>
        <w:t xml:space="preserve">C. Bai is elegant; </w:t>
      </w:r>
      <w:proofErr w:type="spellStart"/>
      <w:r w:rsidRPr="008E1D97">
        <w:rPr>
          <w:rFonts w:hint="eastAsia"/>
          <w:sz w:val="18"/>
          <w:szCs w:val="18"/>
        </w:rPr>
        <w:t>su</w:t>
      </w:r>
      <w:proofErr w:type="spellEnd"/>
      <w:r w:rsidRPr="008E1D97">
        <w:rPr>
          <w:rFonts w:hint="eastAsia"/>
          <w:sz w:val="18"/>
          <w:szCs w:val="18"/>
        </w:rPr>
        <w:t xml:space="preserve"> is cold; hao is melancholy.</w:t>
      </w:r>
    </w:p>
    <w:p w14:paraId="080B5CEB" w14:textId="77777777" w:rsidR="008E1D97" w:rsidRPr="008E1D97" w:rsidRDefault="008E1D97" w:rsidP="008E1D97">
      <w:pPr>
        <w:rPr>
          <w:rFonts w:hint="eastAsia"/>
          <w:sz w:val="18"/>
          <w:szCs w:val="18"/>
        </w:rPr>
      </w:pPr>
      <w:r w:rsidRPr="008E1D97">
        <w:rPr>
          <w:rFonts w:hint="eastAsia"/>
          <w:sz w:val="18"/>
          <w:szCs w:val="18"/>
        </w:rPr>
        <w:t>D. The three are semantically similar, differing only in historical usage, with no hierarchical difference in imagery.</w:t>
      </w:r>
    </w:p>
    <w:p w14:paraId="36F84863" w14:textId="77777777" w:rsidR="008E1D97" w:rsidRPr="008E1D97" w:rsidRDefault="008E1D97" w:rsidP="008E1D97">
      <w:pPr>
        <w:rPr>
          <w:rFonts w:hint="eastAsia"/>
          <w:sz w:val="18"/>
          <w:szCs w:val="18"/>
        </w:rPr>
      </w:pPr>
      <w:r w:rsidRPr="008E1D97">
        <w:rPr>
          <w:rFonts w:hint="eastAsia"/>
          <w:sz w:val="18"/>
          <w:szCs w:val="18"/>
        </w:rPr>
        <w:t>Write two lines of classical poetry containing bai (白), and briefly annotate the imagery meaning in each line.</w:t>
      </w:r>
    </w:p>
    <w:p w14:paraId="6DFDCD76" w14:textId="77777777" w:rsidR="008E1D97" w:rsidRPr="008E1D97" w:rsidRDefault="008E1D97" w:rsidP="008E1D97">
      <w:pPr>
        <w:rPr>
          <w:rFonts w:hint="eastAsia"/>
          <w:sz w:val="18"/>
          <w:szCs w:val="18"/>
        </w:rPr>
      </w:pPr>
      <w:r w:rsidRPr="008E1D97">
        <w:rPr>
          <w:rFonts w:hint="eastAsia"/>
          <w:sz w:val="18"/>
          <w:szCs w:val="18"/>
        </w:rPr>
        <w:t>Line 1: ________________ Meaning: ________________</w:t>
      </w:r>
    </w:p>
    <w:p w14:paraId="3CC01D5B" w14:textId="77777777" w:rsidR="008E1D97" w:rsidRPr="008E1D97" w:rsidRDefault="008E1D97" w:rsidP="008E1D97">
      <w:pPr>
        <w:rPr>
          <w:rFonts w:hint="eastAsia"/>
          <w:sz w:val="18"/>
          <w:szCs w:val="18"/>
        </w:rPr>
      </w:pPr>
      <w:r w:rsidRPr="008E1D97">
        <w:rPr>
          <w:rFonts w:hint="eastAsia"/>
          <w:sz w:val="18"/>
          <w:szCs w:val="18"/>
        </w:rPr>
        <w:t>Line 2: ________________ Meaning: ________________</w:t>
      </w:r>
    </w:p>
    <w:p w14:paraId="5E55EE66" w14:textId="77777777" w:rsidR="00F22235" w:rsidRDefault="00F22235" w:rsidP="008E1D97">
      <w:pPr>
        <w:rPr>
          <w:sz w:val="24"/>
        </w:rPr>
      </w:pPr>
    </w:p>
    <w:p w14:paraId="3132FEB5" w14:textId="0BD0A4FB" w:rsidR="008E1D97" w:rsidRPr="00F22235" w:rsidRDefault="008E1D97" w:rsidP="008E1D97">
      <w:pPr>
        <w:rPr>
          <w:rFonts w:hint="eastAsia"/>
          <w:sz w:val="24"/>
        </w:rPr>
      </w:pPr>
      <w:r w:rsidRPr="00F22235">
        <w:rPr>
          <w:rFonts w:hint="eastAsia"/>
          <w:sz w:val="24"/>
        </w:rPr>
        <w:t>Experiment Tasks</w:t>
      </w:r>
    </w:p>
    <w:p w14:paraId="0C6226A5" w14:textId="77777777" w:rsidR="008E1D97" w:rsidRPr="00F22235" w:rsidRDefault="008E1D97" w:rsidP="008E1D97">
      <w:pPr>
        <w:rPr>
          <w:rFonts w:hint="eastAsia"/>
          <w:b/>
          <w:bCs/>
          <w:sz w:val="18"/>
          <w:szCs w:val="18"/>
        </w:rPr>
      </w:pPr>
      <w:r w:rsidRPr="00F22235">
        <w:rPr>
          <w:rFonts w:hint="eastAsia"/>
          <w:b/>
          <w:bCs/>
          <w:sz w:val="18"/>
          <w:szCs w:val="18"/>
        </w:rPr>
        <w:t>Task Instructions</w:t>
      </w:r>
    </w:p>
    <w:p w14:paraId="2C7146F5" w14:textId="77777777" w:rsidR="008E1D97" w:rsidRPr="008E1D97" w:rsidRDefault="008E1D97" w:rsidP="008E1D97">
      <w:pPr>
        <w:rPr>
          <w:rFonts w:hint="eastAsia"/>
          <w:sz w:val="18"/>
          <w:szCs w:val="18"/>
        </w:rPr>
      </w:pPr>
      <w:r w:rsidRPr="008E1D97">
        <w:rPr>
          <w:rFonts w:hint="eastAsia"/>
          <w:sz w:val="18"/>
          <w:szCs w:val="18"/>
        </w:rPr>
        <w:t xml:space="preserve">This experiment adopts a within-subjects cross-over design. Each participant completes two tasks using </w:t>
      </w:r>
      <w:r w:rsidRPr="008E1D97">
        <w:rPr>
          <w:rFonts w:hint="eastAsia"/>
          <w:sz w:val="18"/>
          <w:szCs w:val="18"/>
        </w:rPr>
        <w:lastRenderedPageBreak/>
        <w:t>either a traditional poetry website (Sou-</w:t>
      </w:r>
      <w:proofErr w:type="spellStart"/>
      <w:r w:rsidRPr="008E1D97">
        <w:rPr>
          <w:rFonts w:hint="eastAsia"/>
          <w:sz w:val="18"/>
          <w:szCs w:val="18"/>
        </w:rPr>
        <w:t>yun</w:t>
      </w:r>
      <w:proofErr w:type="spellEnd"/>
      <w:r w:rsidRPr="008E1D97">
        <w:rPr>
          <w:rFonts w:hint="eastAsia"/>
          <w:sz w:val="18"/>
          <w:szCs w:val="18"/>
        </w:rPr>
        <w:t xml:space="preserve">) or the interactive color imagery system </w:t>
      </w:r>
      <w:proofErr w:type="spellStart"/>
      <w:r w:rsidRPr="008E1D97">
        <w:rPr>
          <w:rFonts w:hint="eastAsia"/>
          <w:sz w:val="18"/>
          <w:szCs w:val="18"/>
        </w:rPr>
        <w:t>VerseColor</w:t>
      </w:r>
      <w:proofErr w:type="spellEnd"/>
      <w:r w:rsidRPr="008E1D97">
        <w:rPr>
          <w:rFonts w:hint="eastAsia"/>
          <w:sz w:val="18"/>
          <w:szCs w:val="18"/>
        </w:rPr>
        <w:t>.</w:t>
      </w:r>
    </w:p>
    <w:p w14:paraId="10BBF5A1" w14:textId="77777777" w:rsidR="008E1D97" w:rsidRPr="00F22235" w:rsidRDefault="008E1D97" w:rsidP="008E1D97">
      <w:pPr>
        <w:rPr>
          <w:rFonts w:hint="eastAsia"/>
          <w:b/>
          <w:bCs/>
          <w:sz w:val="18"/>
          <w:szCs w:val="18"/>
        </w:rPr>
      </w:pPr>
      <w:r w:rsidRPr="00F22235">
        <w:rPr>
          <w:rFonts w:hint="eastAsia"/>
          <w:b/>
          <w:bCs/>
          <w:sz w:val="18"/>
          <w:szCs w:val="18"/>
        </w:rPr>
        <w:t>Task 1 (Using Sou-</w:t>
      </w:r>
      <w:proofErr w:type="spellStart"/>
      <w:r w:rsidRPr="00F22235">
        <w:rPr>
          <w:rFonts w:hint="eastAsia"/>
          <w:b/>
          <w:bCs/>
          <w:sz w:val="18"/>
          <w:szCs w:val="18"/>
        </w:rPr>
        <w:t>yun</w:t>
      </w:r>
      <w:proofErr w:type="spellEnd"/>
      <w:r w:rsidRPr="00F22235">
        <w:rPr>
          <w:rFonts w:hint="eastAsia"/>
          <w:b/>
          <w:bCs/>
          <w:sz w:val="18"/>
          <w:szCs w:val="18"/>
        </w:rPr>
        <w:t>, 15 minutes)</w:t>
      </w:r>
    </w:p>
    <w:p w14:paraId="15CAE60D" w14:textId="77777777" w:rsidR="008E1D97" w:rsidRPr="008E1D97" w:rsidRDefault="008E1D97" w:rsidP="008E1D97">
      <w:pPr>
        <w:rPr>
          <w:rFonts w:hint="eastAsia"/>
          <w:sz w:val="18"/>
          <w:szCs w:val="18"/>
        </w:rPr>
      </w:pPr>
      <w:r w:rsidRPr="008E1D97">
        <w:rPr>
          <w:rFonts w:hint="eastAsia"/>
          <w:sz w:val="18"/>
          <w:szCs w:val="18"/>
        </w:rPr>
        <w:t xml:space="preserve">① Find three lines of poetry containing the color </w:t>
      </w:r>
      <w:proofErr w:type="spellStart"/>
      <w:r w:rsidRPr="008E1D97">
        <w:rPr>
          <w:rFonts w:hint="eastAsia"/>
          <w:sz w:val="18"/>
          <w:szCs w:val="18"/>
        </w:rPr>
        <w:t>zhu</w:t>
      </w:r>
      <w:proofErr w:type="spellEnd"/>
      <w:r w:rsidRPr="008E1D97">
        <w:rPr>
          <w:rFonts w:hint="eastAsia"/>
          <w:sz w:val="18"/>
          <w:szCs w:val="18"/>
        </w:rPr>
        <w:t xml:space="preserve"> (朱), each representing one of the three categories: natural object, spatial scene, and emotional atmosphere (one line for each category). Attach a brief justification for each line.</w:t>
      </w:r>
    </w:p>
    <w:p w14:paraId="23E83BEB" w14:textId="77777777" w:rsidR="008E1D97" w:rsidRPr="008E1D97" w:rsidRDefault="008E1D97" w:rsidP="008E1D97">
      <w:pPr>
        <w:rPr>
          <w:rFonts w:hint="eastAsia"/>
          <w:sz w:val="18"/>
          <w:szCs w:val="18"/>
        </w:rPr>
      </w:pPr>
      <w:r w:rsidRPr="008E1D97">
        <w:rPr>
          <w:rFonts w:hint="eastAsia"/>
          <w:sz w:val="18"/>
          <w:szCs w:val="18"/>
        </w:rPr>
        <w:t>② Explain the semantics of cui (翠): What objects, emotions, and scenes is it often associated with in classical poetry? Write a short explanation with examples.</w:t>
      </w:r>
    </w:p>
    <w:p w14:paraId="1F4F6CE2" w14:textId="77777777" w:rsidR="008E1D97" w:rsidRPr="00F22235" w:rsidRDefault="008E1D97" w:rsidP="008E1D97">
      <w:pPr>
        <w:rPr>
          <w:rFonts w:hint="eastAsia"/>
          <w:b/>
          <w:bCs/>
          <w:sz w:val="18"/>
          <w:szCs w:val="18"/>
        </w:rPr>
      </w:pPr>
      <w:r w:rsidRPr="00F22235">
        <w:rPr>
          <w:rFonts w:hint="eastAsia"/>
          <w:b/>
          <w:bCs/>
          <w:sz w:val="18"/>
          <w:szCs w:val="18"/>
        </w:rPr>
        <w:t xml:space="preserve">Task 2 (Using </w:t>
      </w:r>
      <w:proofErr w:type="spellStart"/>
      <w:r w:rsidRPr="00F22235">
        <w:rPr>
          <w:rFonts w:hint="eastAsia"/>
          <w:b/>
          <w:bCs/>
          <w:sz w:val="18"/>
          <w:szCs w:val="18"/>
        </w:rPr>
        <w:t>VerseColor</w:t>
      </w:r>
      <w:proofErr w:type="spellEnd"/>
      <w:r w:rsidRPr="00F22235">
        <w:rPr>
          <w:rFonts w:hint="eastAsia"/>
          <w:b/>
          <w:bCs/>
          <w:sz w:val="18"/>
          <w:szCs w:val="18"/>
        </w:rPr>
        <w:t>, 15 minutes)</w:t>
      </w:r>
    </w:p>
    <w:p w14:paraId="4510CAA8" w14:textId="77777777" w:rsidR="008E1D97" w:rsidRPr="008E1D97" w:rsidRDefault="008E1D97" w:rsidP="008E1D97">
      <w:pPr>
        <w:rPr>
          <w:rFonts w:hint="eastAsia"/>
          <w:sz w:val="18"/>
          <w:szCs w:val="18"/>
        </w:rPr>
      </w:pPr>
      <w:r w:rsidRPr="008E1D97">
        <w:rPr>
          <w:rFonts w:hint="eastAsia"/>
          <w:sz w:val="18"/>
          <w:szCs w:val="18"/>
        </w:rPr>
        <w:t xml:space="preserve">① Find three lines of poetry containing the color </w:t>
      </w:r>
      <w:proofErr w:type="spellStart"/>
      <w:r w:rsidRPr="008E1D97">
        <w:rPr>
          <w:rFonts w:hint="eastAsia"/>
          <w:sz w:val="18"/>
          <w:szCs w:val="18"/>
        </w:rPr>
        <w:t>zhu</w:t>
      </w:r>
      <w:proofErr w:type="spellEnd"/>
      <w:r w:rsidRPr="008E1D97">
        <w:rPr>
          <w:rFonts w:hint="eastAsia"/>
          <w:sz w:val="18"/>
          <w:szCs w:val="18"/>
        </w:rPr>
        <w:t xml:space="preserve"> (朱), each representing one of the three categories: natural object, spatial scene, and emotional atmosphere (one line for each category). Attach a brief justification for each line.</w:t>
      </w:r>
    </w:p>
    <w:p w14:paraId="303B5D7C" w14:textId="77777777" w:rsidR="008E1D97" w:rsidRPr="008E1D97" w:rsidRDefault="008E1D97" w:rsidP="008E1D97">
      <w:pPr>
        <w:rPr>
          <w:rFonts w:hint="eastAsia"/>
          <w:sz w:val="18"/>
          <w:szCs w:val="18"/>
        </w:rPr>
      </w:pPr>
      <w:r w:rsidRPr="008E1D97">
        <w:rPr>
          <w:rFonts w:hint="eastAsia"/>
          <w:sz w:val="18"/>
          <w:szCs w:val="18"/>
        </w:rPr>
        <w:t>② Explain the semantics of cui (翠): What objects, emotions, and scenes is it often associated with in classical poetry? Write a short explanation with examples.</w:t>
      </w:r>
    </w:p>
    <w:p w14:paraId="707E1857" w14:textId="77777777" w:rsidR="008E1D97" w:rsidRPr="008E1D97" w:rsidRDefault="008E1D97" w:rsidP="008E1D97">
      <w:pPr>
        <w:rPr>
          <w:rFonts w:hint="eastAsia"/>
          <w:sz w:val="18"/>
          <w:szCs w:val="18"/>
        </w:rPr>
      </w:pPr>
      <w:r w:rsidRPr="008E1D97">
        <w:rPr>
          <w:rFonts w:hint="eastAsia"/>
          <w:sz w:val="18"/>
          <w:szCs w:val="18"/>
        </w:rPr>
        <w:t>Requirements: Complete independently without consulting other materials. Answer the questionnaire immediately after finishing the task.</w:t>
      </w:r>
    </w:p>
    <w:p w14:paraId="37EEA05A" w14:textId="77777777" w:rsidR="00F22235" w:rsidRDefault="00F22235" w:rsidP="008E1D97">
      <w:pPr>
        <w:rPr>
          <w:sz w:val="24"/>
        </w:rPr>
      </w:pPr>
    </w:p>
    <w:p w14:paraId="3078A796" w14:textId="21A7A842" w:rsidR="008E1D97" w:rsidRPr="00F22235" w:rsidRDefault="008E1D97" w:rsidP="008E1D97">
      <w:pPr>
        <w:rPr>
          <w:rFonts w:hint="eastAsia"/>
          <w:sz w:val="24"/>
        </w:rPr>
      </w:pPr>
      <w:r w:rsidRPr="00F22235">
        <w:rPr>
          <w:rFonts w:hint="eastAsia"/>
          <w:sz w:val="24"/>
        </w:rPr>
        <w:t>Immediate Experience Questionnaire</w:t>
      </w:r>
    </w:p>
    <w:p w14:paraId="1FC1E136" w14:textId="77777777" w:rsidR="008E1D97" w:rsidRPr="008E1D97" w:rsidRDefault="008E1D97" w:rsidP="008E1D97">
      <w:pPr>
        <w:rPr>
          <w:rFonts w:hint="eastAsia"/>
          <w:sz w:val="18"/>
          <w:szCs w:val="18"/>
        </w:rPr>
      </w:pPr>
      <w:r w:rsidRPr="008E1D97">
        <w:rPr>
          <w:rFonts w:hint="eastAsia"/>
          <w:sz w:val="18"/>
          <w:szCs w:val="18"/>
        </w:rPr>
        <w:t>(1–5 scale: 1 = Strongly Disagree / Very Poor; 5 = Strongly Agree / Very Good)</w:t>
      </w:r>
    </w:p>
    <w:p w14:paraId="6BE9A58A" w14:textId="77777777" w:rsidR="008E1D97" w:rsidRPr="008E1D97" w:rsidRDefault="008E1D97" w:rsidP="008E1D97">
      <w:pPr>
        <w:rPr>
          <w:rFonts w:hint="eastAsia"/>
          <w:sz w:val="18"/>
          <w:szCs w:val="18"/>
        </w:rPr>
      </w:pPr>
      <w:r w:rsidRPr="008E1D97">
        <w:rPr>
          <w:rFonts w:hint="eastAsia"/>
          <w:sz w:val="18"/>
          <w:szCs w:val="18"/>
        </w:rPr>
        <w:t>This tool helped me complete the task efficiently. 1 2 3 4 5</w:t>
      </w:r>
    </w:p>
    <w:p w14:paraId="7D807F90" w14:textId="77777777" w:rsidR="008E1D97" w:rsidRPr="008E1D97" w:rsidRDefault="008E1D97" w:rsidP="008E1D97">
      <w:pPr>
        <w:rPr>
          <w:rFonts w:hint="eastAsia"/>
          <w:sz w:val="18"/>
          <w:szCs w:val="18"/>
        </w:rPr>
      </w:pPr>
      <w:r w:rsidRPr="008E1D97">
        <w:rPr>
          <w:rFonts w:hint="eastAsia"/>
          <w:sz w:val="18"/>
          <w:szCs w:val="18"/>
        </w:rPr>
        <w:t>The information provided by this tool greatly helped me understand color imagery. 1 2 3 4 5</w:t>
      </w:r>
    </w:p>
    <w:p w14:paraId="45AAAED3" w14:textId="77777777" w:rsidR="008E1D97" w:rsidRPr="008E1D97" w:rsidRDefault="008E1D97" w:rsidP="008E1D97">
      <w:pPr>
        <w:rPr>
          <w:rFonts w:hint="eastAsia"/>
          <w:sz w:val="18"/>
          <w:szCs w:val="18"/>
        </w:rPr>
      </w:pPr>
      <w:r w:rsidRPr="008E1D97">
        <w:rPr>
          <w:rFonts w:hint="eastAsia"/>
          <w:sz w:val="18"/>
          <w:szCs w:val="18"/>
        </w:rPr>
        <w:t>I found the tool smooth and easy to use. 1 2 3 4 5</w:t>
      </w:r>
    </w:p>
    <w:p w14:paraId="4001A3B4" w14:textId="77777777" w:rsidR="008E1D97" w:rsidRPr="008E1D97" w:rsidRDefault="008E1D97" w:rsidP="008E1D97">
      <w:pPr>
        <w:rPr>
          <w:rFonts w:hint="eastAsia"/>
          <w:sz w:val="18"/>
          <w:szCs w:val="18"/>
        </w:rPr>
      </w:pPr>
      <w:r w:rsidRPr="008E1D97">
        <w:rPr>
          <w:rFonts w:hint="eastAsia"/>
          <w:sz w:val="18"/>
          <w:szCs w:val="18"/>
        </w:rPr>
        <w:t>Retrieval results were precise with few irrelevant contents. 1 2 3 4 5</w:t>
      </w:r>
    </w:p>
    <w:p w14:paraId="19F1FC12" w14:textId="77777777" w:rsidR="008E1D97" w:rsidRPr="008E1D97" w:rsidRDefault="008E1D97" w:rsidP="008E1D97">
      <w:pPr>
        <w:rPr>
          <w:rFonts w:hint="eastAsia"/>
          <w:sz w:val="18"/>
          <w:szCs w:val="18"/>
        </w:rPr>
      </w:pPr>
      <w:r w:rsidRPr="008E1D97">
        <w:rPr>
          <w:rFonts w:hint="eastAsia"/>
          <w:sz w:val="18"/>
          <w:szCs w:val="18"/>
        </w:rPr>
        <w:t>This tool helped me clearly understand the relationship between color, verse, and imagery. 1 2 3 4 5</w:t>
      </w:r>
    </w:p>
    <w:p w14:paraId="7360038C" w14:textId="77777777" w:rsidR="008E1D97" w:rsidRPr="008E1D97" w:rsidRDefault="008E1D97" w:rsidP="008E1D97">
      <w:pPr>
        <w:rPr>
          <w:rFonts w:hint="eastAsia"/>
          <w:sz w:val="18"/>
          <w:szCs w:val="18"/>
        </w:rPr>
      </w:pPr>
      <w:r w:rsidRPr="008E1D97">
        <w:rPr>
          <w:rFonts w:hint="eastAsia"/>
          <w:sz w:val="18"/>
          <w:szCs w:val="18"/>
        </w:rPr>
        <w:t>I experienced low cognitive load and little mental effort. 1 2 3 4 5</w:t>
      </w:r>
    </w:p>
    <w:p w14:paraId="4574F6DD" w14:textId="77777777" w:rsidR="008E1D97" w:rsidRPr="008E1D97" w:rsidRDefault="008E1D97" w:rsidP="008E1D97">
      <w:pPr>
        <w:rPr>
          <w:rFonts w:hint="eastAsia"/>
          <w:sz w:val="18"/>
          <w:szCs w:val="18"/>
        </w:rPr>
      </w:pPr>
      <w:r w:rsidRPr="008E1D97">
        <w:rPr>
          <w:rFonts w:hint="eastAsia"/>
          <w:sz w:val="18"/>
          <w:szCs w:val="18"/>
        </w:rPr>
        <w:t>This tool facilitated the comparison of color meanings across multiple verses and contexts. 1 2 3 4 5</w:t>
      </w:r>
    </w:p>
    <w:p w14:paraId="332F506E" w14:textId="77777777" w:rsidR="008E1D97" w:rsidRPr="008E1D97" w:rsidRDefault="008E1D97" w:rsidP="008E1D97">
      <w:pPr>
        <w:rPr>
          <w:rFonts w:hint="eastAsia"/>
          <w:sz w:val="18"/>
          <w:szCs w:val="18"/>
        </w:rPr>
      </w:pPr>
      <w:r w:rsidRPr="008E1D97">
        <w:rPr>
          <w:rFonts w:hint="eastAsia"/>
          <w:sz w:val="18"/>
          <w:szCs w:val="18"/>
        </w:rPr>
        <w:t>Major Difficulty Encountered (Single choice)</w:t>
      </w:r>
    </w:p>
    <w:p w14:paraId="392D6520" w14:textId="77777777" w:rsidR="008E1D97" w:rsidRPr="008E1D97" w:rsidRDefault="008E1D97" w:rsidP="008E1D97">
      <w:pPr>
        <w:rPr>
          <w:rFonts w:hint="eastAsia"/>
          <w:sz w:val="18"/>
          <w:szCs w:val="18"/>
        </w:rPr>
      </w:pPr>
      <w:r w:rsidRPr="008E1D97">
        <w:rPr>
          <w:rFonts w:hint="eastAsia"/>
          <w:sz w:val="18"/>
          <w:szCs w:val="18"/>
        </w:rPr>
        <w:t>□ Difficult to find verses that meet classification requirements</w:t>
      </w:r>
    </w:p>
    <w:p w14:paraId="1D8D5C50" w14:textId="77777777" w:rsidR="008E1D97" w:rsidRPr="008E1D97" w:rsidRDefault="008E1D97" w:rsidP="008E1D97">
      <w:pPr>
        <w:rPr>
          <w:rFonts w:hint="eastAsia"/>
          <w:sz w:val="18"/>
          <w:szCs w:val="18"/>
        </w:rPr>
      </w:pPr>
      <w:r w:rsidRPr="008E1D97">
        <w:rPr>
          <w:rFonts w:hint="eastAsia"/>
          <w:sz w:val="18"/>
          <w:szCs w:val="18"/>
        </w:rPr>
        <w:t>□ Cluttered information, hard to filter useful content</w:t>
      </w:r>
    </w:p>
    <w:p w14:paraId="531B1AD0" w14:textId="77777777" w:rsidR="008E1D97" w:rsidRPr="008E1D97" w:rsidRDefault="008E1D97" w:rsidP="008E1D97">
      <w:pPr>
        <w:rPr>
          <w:rFonts w:hint="eastAsia"/>
          <w:sz w:val="18"/>
          <w:szCs w:val="18"/>
        </w:rPr>
      </w:pPr>
      <w:r w:rsidRPr="008E1D97">
        <w:rPr>
          <w:rFonts w:hint="eastAsia"/>
          <w:sz w:val="18"/>
          <w:szCs w:val="18"/>
        </w:rPr>
        <w:lastRenderedPageBreak/>
        <w:t>□ Complex interface or operation logic</w:t>
      </w:r>
    </w:p>
    <w:p w14:paraId="51E08EC7" w14:textId="77777777" w:rsidR="008E1D97" w:rsidRPr="008E1D97" w:rsidRDefault="008E1D97" w:rsidP="008E1D97">
      <w:pPr>
        <w:rPr>
          <w:rFonts w:hint="eastAsia"/>
          <w:sz w:val="18"/>
          <w:szCs w:val="18"/>
        </w:rPr>
      </w:pPr>
      <w:r w:rsidRPr="008E1D97">
        <w:rPr>
          <w:rFonts w:hint="eastAsia"/>
          <w:sz w:val="18"/>
          <w:szCs w:val="18"/>
        </w:rPr>
        <w:t>□ Unclear semantic association of color imagery</w:t>
      </w:r>
    </w:p>
    <w:p w14:paraId="2ED253BE" w14:textId="77777777" w:rsidR="008E1D97" w:rsidRPr="008E1D97" w:rsidRDefault="008E1D97" w:rsidP="008E1D97">
      <w:pPr>
        <w:rPr>
          <w:rFonts w:hint="eastAsia"/>
          <w:sz w:val="18"/>
          <w:szCs w:val="18"/>
        </w:rPr>
      </w:pPr>
      <w:r w:rsidRPr="008E1D97">
        <w:rPr>
          <w:rFonts w:hint="eastAsia"/>
          <w:sz w:val="18"/>
          <w:szCs w:val="18"/>
        </w:rPr>
        <w:t>□ Lack of cross-verse comparison and summarization functions</w:t>
      </w:r>
    </w:p>
    <w:p w14:paraId="55E365A1" w14:textId="77777777" w:rsidR="008E1D97" w:rsidRPr="008E1D97" w:rsidRDefault="008E1D97" w:rsidP="008E1D97">
      <w:pPr>
        <w:rPr>
          <w:rFonts w:hint="eastAsia"/>
          <w:sz w:val="18"/>
          <w:szCs w:val="18"/>
        </w:rPr>
      </w:pPr>
      <w:r w:rsidRPr="008E1D97">
        <w:rPr>
          <w:rFonts w:hint="eastAsia"/>
          <w:sz w:val="18"/>
          <w:szCs w:val="18"/>
        </w:rPr>
        <w:t>□ Other ________</w:t>
      </w:r>
    </w:p>
    <w:p w14:paraId="0FBEC7E1" w14:textId="77777777" w:rsidR="008E1D97" w:rsidRPr="008E1D97" w:rsidRDefault="008E1D97" w:rsidP="008E1D97">
      <w:pPr>
        <w:rPr>
          <w:rFonts w:hint="eastAsia"/>
          <w:sz w:val="18"/>
          <w:szCs w:val="18"/>
        </w:rPr>
      </w:pPr>
      <w:r w:rsidRPr="008E1D97">
        <w:rPr>
          <w:rFonts w:hint="eastAsia"/>
          <w:sz w:val="18"/>
          <w:szCs w:val="18"/>
        </w:rPr>
        <w:t>Prominent Advantages of This Tool (Multiple choice)</w:t>
      </w:r>
    </w:p>
    <w:p w14:paraId="2506B5EB" w14:textId="77777777" w:rsidR="008E1D97" w:rsidRPr="008E1D97" w:rsidRDefault="008E1D97" w:rsidP="008E1D97">
      <w:pPr>
        <w:rPr>
          <w:rFonts w:hint="eastAsia"/>
          <w:sz w:val="18"/>
          <w:szCs w:val="18"/>
        </w:rPr>
      </w:pPr>
      <w:r w:rsidRPr="008E1D97">
        <w:rPr>
          <w:rFonts w:hint="eastAsia"/>
          <w:sz w:val="18"/>
          <w:szCs w:val="18"/>
        </w:rPr>
        <w:t>□ Fast and convenient retrieval</w:t>
      </w:r>
    </w:p>
    <w:p w14:paraId="0D7DAE2C" w14:textId="77777777" w:rsidR="008E1D97" w:rsidRPr="008E1D97" w:rsidRDefault="008E1D97" w:rsidP="008E1D97">
      <w:pPr>
        <w:rPr>
          <w:rFonts w:hint="eastAsia"/>
          <w:sz w:val="18"/>
          <w:szCs w:val="18"/>
        </w:rPr>
      </w:pPr>
      <w:r w:rsidRPr="008E1D97">
        <w:rPr>
          <w:rFonts w:hint="eastAsia"/>
          <w:sz w:val="18"/>
          <w:szCs w:val="18"/>
        </w:rPr>
        <w:t>□ Comprehensive and credible poetry annotations and imagery content</w:t>
      </w:r>
    </w:p>
    <w:p w14:paraId="298F917F" w14:textId="77777777" w:rsidR="008E1D97" w:rsidRPr="008E1D97" w:rsidRDefault="008E1D97" w:rsidP="008E1D97">
      <w:pPr>
        <w:rPr>
          <w:rFonts w:hint="eastAsia"/>
          <w:sz w:val="18"/>
          <w:szCs w:val="18"/>
        </w:rPr>
      </w:pPr>
      <w:r w:rsidRPr="008E1D97">
        <w:rPr>
          <w:rFonts w:hint="eastAsia"/>
          <w:sz w:val="18"/>
          <w:szCs w:val="18"/>
        </w:rPr>
        <w:t>□ Clear page layout and intuitive information presentation</w:t>
      </w:r>
    </w:p>
    <w:p w14:paraId="03CD81DE" w14:textId="77777777" w:rsidR="008E1D97" w:rsidRPr="008E1D97" w:rsidRDefault="008E1D97" w:rsidP="008E1D97">
      <w:pPr>
        <w:rPr>
          <w:rFonts w:hint="eastAsia"/>
          <w:sz w:val="18"/>
          <w:szCs w:val="18"/>
        </w:rPr>
      </w:pPr>
      <w:r w:rsidRPr="008E1D97">
        <w:rPr>
          <w:rFonts w:hint="eastAsia"/>
          <w:sz w:val="18"/>
          <w:szCs w:val="18"/>
        </w:rPr>
        <w:t>□ Strong visualization of color–verse–imagery associations</w:t>
      </w:r>
    </w:p>
    <w:p w14:paraId="7DFBD51F" w14:textId="77777777" w:rsidR="008E1D97" w:rsidRPr="008E1D97" w:rsidRDefault="008E1D97" w:rsidP="008E1D97">
      <w:pPr>
        <w:rPr>
          <w:rFonts w:hint="eastAsia"/>
          <w:sz w:val="18"/>
          <w:szCs w:val="18"/>
        </w:rPr>
      </w:pPr>
      <w:r w:rsidRPr="008E1D97">
        <w:rPr>
          <w:rFonts w:hint="eastAsia"/>
          <w:sz w:val="18"/>
          <w:szCs w:val="18"/>
        </w:rPr>
        <w:t>□ Facilitates semantic induction and organization of evidence</w:t>
      </w:r>
    </w:p>
    <w:p w14:paraId="412BFE4C" w14:textId="77777777" w:rsidR="008E1D97" w:rsidRPr="008E1D97" w:rsidRDefault="008E1D97" w:rsidP="008E1D97">
      <w:pPr>
        <w:rPr>
          <w:rFonts w:hint="eastAsia"/>
          <w:sz w:val="18"/>
          <w:szCs w:val="18"/>
        </w:rPr>
      </w:pPr>
      <w:r w:rsidRPr="008E1D97">
        <w:rPr>
          <w:rFonts w:hint="eastAsia"/>
          <w:sz w:val="18"/>
          <w:szCs w:val="18"/>
        </w:rPr>
        <w:t>□ No obvious advantages</w:t>
      </w:r>
    </w:p>
    <w:p w14:paraId="4FC78326" w14:textId="77777777" w:rsidR="008E1D97" w:rsidRPr="008E1D97" w:rsidRDefault="008E1D97" w:rsidP="008E1D97">
      <w:pPr>
        <w:rPr>
          <w:rFonts w:hint="eastAsia"/>
          <w:sz w:val="18"/>
          <w:szCs w:val="18"/>
        </w:rPr>
      </w:pPr>
      <w:r w:rsidRPr="008E1D97">
        <w:rPr>
          <w:rFonts w:hint="eastAsia"/>
          <w:sz w:val="18"/>
          <w:szCs w:val="18"/>
        </w:rPr>
        <w:t>□ Other ________</w:t>
      </w:r>
    </w:p>
    <w:p w14:paraId="33FF24F8" w14:textId="77777777" w:rsidR="008E1D97" w:rsidRPr="008E1D97" w:rsidRDefault="008E1D97" w:rsidP="008E1D97">
      <w:pPr>
        <w:rPr>
          <w:rFonts w:hint="eastAsia"/>
          <w:sz w:val="18"/>
          <w:szCs w:val="18"/>
        </w:rPr>
      </w:pPr>
      <w:r w:rsidRPr="008E1D97">
        <w:rPr>
          <w:rFonts w:hint="eastAsia"/>
          <w:sz w:val="18"/>
          <w:szCs w:val="18"/>
        </w:rPr>
        <w:t>Self-Rating of Task Performance</w:t>
      </w:r>
    </w:p>
    <w:p w14:paraId="5E3A019A" w14:textId="77777777" w:rsidR="008E1D97" w:rsidRPr="008E1D97" w:rsidRDefault="008E1D97" w:rsidP="008E1D97">
      <w:pPr>
        <w:rPr>
          <w:rFonts w:hint="eastAsia"/>
          <w:sz w:val="18"/>
          <w:szCs w:val="18"/>
        </w:rPr>
      </w:pPr>
      <w:r w:rsidRPr="008E1D97">
        <w:rPr>
          <w:rFonts w:hint="eastAsia"/>
          <w:sz w:val="18"/>
          <w:szCs w:val="18"/>
        </w:rPr>
        <w:t>1 Very Poor 2 Poor 3 Fair 4 Good 5 Very Good</w:t>
      </w:r>
    </w:p>
    <w:p w14:paraId="52C159A4" w14:textId="77777777" w:rsidR="00F22235" w:rsidRDefault="00F22235" w:rsidP="008E1D97">
      <w:pPr>
        <w:rPr>
          <w:sz w:val="24"/>
        </w:rPr>
      </w:pPr>
    </w:p>
    <w:p w14:paraId="725C6408" w14:textId="588A7542" w:rsidR="008E1D97" w:rsidRPr="00F22235" w:rsidRDefault="008E1D97" w:rsidP="008E1D97">
      <w:pPr>
        <w:rPr>
          <w:rFonts w:hint="eastAsia"/>
          <w:sz w:val="24"/>
        </w:rPr>
      </w:pPr>
      <w:r w:rsidRPr="00F22235">
        <w:rPr>
          <w:rFonts w:hint="eastAsia"/>
          <w:sz w:val="24"/>
        </w:rPr>
        <w:t>Structured Interview</w:t>
      </w:r>
    </w:p>
    <w:p w14:paraId="5D76871B" w14:textId="77777777" w:rsidR="008E1D97" w:rsidRPr="00F22235" w:rsidRDefault="008E1D97" w:rsidP="008E1D97">
      <w:pPr>
        <w:rPr>
          <w:rFonts w:hint="eastAsia"/>
          <w:b/>
          <w:bCs/>
          <w:sz w:val="18"/>
          <w:szCs w:val="18"/>
        </w:rPr>
      </w:pPr>
      <w:r w:rsidRPr="00F22235">
        <w:rPr>
          <w:rFonts w:hint="eastAsia"/>
          <w:b/>
          <w:bCs/>
          <w:sz w:val="18"/>
          <w:szCs w:val="18"/>
        </w:rPr>
        <w:t>Opening</w:t>
      </w:r>
    </w:p>
    <w:p w14:paraId="272A0EEC" w14:textId="77777777" w:rsidR="008E1D97" w:rsidRPr="008E1D97" w:rsidRDefault="008E1D97" w:rsidP="008E1D97">
      <w:pPr>
        <w:rPr>
          <w:rFonts w:hint="eastAsia"/>
          <w:sz w:val="18"/>
          <w:szCs w:val="18"/>
        </w:rPr>
      </w:pPr>
      <w:r w:rsidRPr="008E1D97">
        <w:rPr>
          <w:rFonts w:hint="eastAsia"/>
          <w:sz w:val="18"/>
          <w:szCs w:val="18"/>
        </w:rPr>
        <w:t>Thank you for completing all experimental tasks. Next, we will conduct a short semi-structured interview. All responses are anonymous, and data are used only for academic research. Please share your genuine user experience.</w:t>
      </w:r>
    </w:p>
    <w:p w14:paraId="138B2DBB" w14:textId="77777777" w:rsidR="008E1D97" w:rsidRPr="00F22235" w:rsidRDefault="008E1D97" w:rsidP="008E1D97">
      <w:pPr>
        <w:rPr>
          <w:rFonts w:hint="eastAsia"/>
          <w:b/>
          <w:bCs/>
          <w:sz w:val="18"/>
          <w:szCs w:val="18"/>
        </w:rPr>
      </w:pPr>
      <w:r w:rsidRPr="00F22235">
        <w:rPr>
          <w:rFonts w:hint="eastAsia"/>
          <w:b/>
          <w:bCs/>
          <w:sz w:val="18"/>
          <w:szCs w:val="18"/>
        </w:rPr>
        <w:t>Formal Questions</w:t>
      </w:r>
    </w:p>
    <w:p w14:paraId="5D662909" w14:textId="77777777" w:rsidR="008E1D97" w:rsidRPr="00F22235" w:rsidRDefault="008E1D97" w:rsidP="008E1D97">
      <w:pPr>
        <w:rPr>
          <w:rFonts w:hint="eastAsia"/>
          <w:b/>
          <w:bCs/>
          <w:sz w:val="18"/>
          <w:szCs w:val="18"/>
        </w:rPr>
      </w:pPr>
      <w:r w:rsidRPr="00F22235">
        <w:rPr>
          <w:rFonts w:hint="eastAsia"/>
          <w:b/>
          <w:bCs/>
          <w:sz w:val="18"/>
          <w:szCs w:val="18"/>
        </w:rPr>
        <w:t>Overall Experience</w:t>
      </w:r>
    </w:p>
    <w:p w14:paraId="334130C3" w14:textId="77777777" w:rsidR="008E1D97" w:rsidRPr="008E1D97" w:rsidRDefault="008E1D97" w:rsidP="008E1D97">
      <w:pPr>
        <w:rPr>
          <w:rFonts w:hint="eastAsia"/>
          <w:sz w:val="18"/>
          <w:szCs w:val="18"/>
        </w:rPr>
      </w:pPr>
      <w:r w:rsidRPr="008E1D97">
        <w:rPr>
          <w:rFonts w:hint="eastAsia"/>
          <w:sz w:val="18"/>
          <w:szCs w:val="18"/>
        </w:rPr>
        <w:t>Please evaluate your overall experience using the tool to complete the poetic color imagery analysis tasks.</w:t>
      </w:r>
    </w:p>
    <w:p w14:paraId="66F8714B" w14:textId="77777777" w:rsidR="008E1D97" w:rsidRPr="00F22235" w:rsidRDefault="008E1D97" w:rsidP="008E1D97">
      <w:pPr>
        <w:rPr>
          <w:rFonts w:hint="eastAsia"/>
          <w:b/>
          <w:bCs/>
          <w:sz w:val="18"/>
          <w:szCs w:val="18"/>
        </w:rPr>
      </w:pPr>
      <w:r w:rsidRPr="00F22235">
        <w:rPr>
          <w:rFonts w:hint="eastAsia"/>
          <w:b/>
          <w:bCs/>
          <w:sz w:val="18"/>
          <w:szCs w:val="18"/>
        </w:rPr>
        <w:t>Information Retrieval and Task Completion Experience</w:t>
      </w:r>
    </w:p>
    <w:p w14:paraId="641F3CE2" w14:textId="77777777" w:rsidR="008E1D97" w:rsidRPr="008E1D97" w:rsidRDefault="008E1D97" w:rsidP="008E1D97">
      <w:pPr>
        <w:rPr>
          <w:rFonts w:hint="eastAsia"/>
          <w:sz w:val="18"/>
          <w:szCs w:val="18"/>
        </w:rPr>
      </w:pPr>
      <w:r w:rsidRPr="008E1D97">
        <w:rPr>
          <w:rFonts w:hint="eastAsia"/>
          <w:sz w:val="18"/>
          <w:szCs w:val="18"/>
        </w:rPr>
        <w:t>During the process of searching verses, summarizing color meanings, and completing the tasks, how would you rate the retrieval efficiency and difficulty of accessing information?</w:t>
      </w:r>
    </w:p>
    <w:p w14:paraId="1D6FA6DC" w14:textId="77777777" w:rsidR="008E1D97" w:rsidRPr="008E1D97" w:rsidRDefault="008E1D97" w:rsidP="008E1D97">
      <w:pPr>
        <w:rPr>
          <w:rFonts w:hint="eastAsia"/>
          <w:sz w:val="18"/>
          <w:szCs w:val="18"/>
        </w:rPr>
      </w:pPr>
      <w:r w:rsidRPr="008E1D97">
        <w:rPr>
          <w:rFonts w:hint="eastAsia"/>
          <w:sz w:val="18"/>
          <w:szCs w:val="18"/>
        </w:rPr>
        <w:t>Which parts felt smooth? Which parts were time-consuming or difficult?</w:t>
      </w:r>
    </w:p>
    <w:p w14:paraId="5F6109F5" w14:textId="77777777" w:rsidR="008E1D97" w:rsidRPr="00F22235" w:rsidRDefault="008E1D97" w:rsidP="008E1D97">
      <w:pPr>
        <w:rPr>
          <w:rFonts w:hint="eastAsia"/>
          <w:b/>
          <w:bCs/>
          <w:sz w:val="18"/>
          <w:szCs w:val="18"/>
        </w:rPr>
      </w:pPr>
      <w:r w:rsidRPr="00F22235">
        <w:rPr>
          <w:rFonts w:hint="eastAsia"/>
          <w:b/>
          <w:bCs/>
          <w:sz w:val="18"/>
          <w:szCs w:val="18"/>
        </w:rPr>
        <w:lastRenderedPageBreak/>
        <w:t>Interface Presentation and Interaction Experience</w:t>
      </w:r>
    </w:p>
    <w:p w14:paraId="28C7D326" w14:textId="77777777" w:rsidR="008E1D97" w:rsidRPr="008E1D97" w:rsidRDefault="008E1D97" w:rsidP="008E1D97">
      <w:pPr>
        <w:rPr>
          <w:rFonts w:hint="eastAsia"/>
          <w:sz w:val="18"/>
          <w:szCs w:val="18"/>
        </w:rPr>
      </w:pPr>
      <w:r w:rsidRPr="008E1D97">
        <w:rPr>
          <w:rFonts w:hint="eastAsia"/>
          <w:sz w:val="18"/>
          <w:szCs w:val="18"/>
        </w:rPr>
        <w:t>Do you think the interface layout, information presentation, and operation logic of the tool are clear and easy to understand?</w:t>
      </w:r>
    </w:p>
    <w:p w14:paraId="14FC15CD" w14:textId="77777777" w:rsidR="008E1D97" w:rsidRPr="008E1D97" w:rsidRDefault="008E1D97" w:rsidP="008E1D97">
      <w:pPr>
        <w:rPr>
          <w:rFonts w:hint="eastAsia"/>
          <w:sz w:val="18"/>
          <w:szCs w:val="18"/>
        </w:rPr>
      </w:pPr>
      <w:r w:rsidRPr="008E1D97">
        <w:rPr>
          <w:rFonts w:hint="eastAsia"/>
          <w:sz w:val="18"/>
          <w:szCs w:val="18"/>
        </w:rPr>
        <w:t>Did you encounter any confusion, difficulty finding functions, or awkward operations during use?</w:t>
      </w:r>
    </w:p>
    <w:p w14:paraId="25DD0768" w14:textId="77777777" w:rsidR="008E1D97" w:rsidRPr="00F22235" w:rsidRDefault="008E1D97" w:rsidP="008E1D97">
      <w:pPr>
        <w:rPr>
          <w:rFonts w:hint="eastAsia"/>
          <w:b/>
          <w:bCs/>
          <w:sz w:val="18"/>
          <w:szCs w:val="18"/>
        </w:rPr>
      </w:pPr>
      <w:r w:rsidRPr="00F22235">
        <w:rPr>
          <w:rFonts w:hint="eastAsia"/>
          <w:b/>
          <w:bCs/>
          <w:sz w:val="18"/>
          <w:szCs w:val="18"/>
        </w:rPr>
        <w:t>Cognitive Comprehension and Learning Support</w:t>
      </w:r>
    </w:p>
    <w:p w14:paraId="2B71E185" w14:textId="77777777" w:rsidR="008E1D97" w:rsidRPr="008E1D97" w:rsidRDefault="008E1D97" w:rsidP="008E1D97">
      <w:pPr>
        <w:rPr>
          <w:rFonts w:hint="eastAsia"/>
          <w:sz w:val="18"/>
          <w:szCs w:val="18"/>
        </w:rPr>
      </w:pPr>
      <w:r w:rsidRPr="008E1D97">
        <w:rPr>
          <w:rFonts w:hint="eastAsia"/>
          <w:sz w:val="18"/>
          <w:szCs w:val="18"/>
        </w:rPr>
        <w:t>Do you think the tool helped you understand color imagery in poetry and organize objects, emotions, and scenes?</w:t>
      </w:r>
    </w:p>
    <w:p w14:paraId="4AE582C2" w14:textId="77777777" w:rsidR="008E1D97" w:rsidRPr="008E1D97" w:rsidRDefault="008E1D97" w:rsidP="008E1D97">
      <w:pPr>
        <w:rPr>
          <w:rFonts w:hint="eastAsia"/>
          <w:sz w:val="18"/>
          <w:szCs w:val="18"/>
        </w:rPr>
      </w:pPr>
      <w:r w:rsidRPr="008E1D97">
        <w:rPr>
          <w:rFonts w:hint="eastAsia"/>
          <w:sz w:val="18"/>
          <w:szCs w:val="18"/>
        </w:rPr>
        <w:t>Did it help you establish a clearer connection between colors and verses?</w:t>
      </w:r>
    </w:p>
    <w:p w14:paraId="61D62557" w14:textId="77777777" w:rsidR="008E1D97" w:rsidRPr="00F22235" w:rsidRDefault="008E1D97" w:rsidP="008E1D97">
      <w:pPr>
        <w:rPr>
          <w:rFonts w:hint="eastAsia"/>
          <w:b/>
          <w:bCs/>
          <w:sz w:val="18"/>
          <w:szCs w:val="18"/>
        </w:rPr>
      </w:pPr>
      <w:r w:rsidRPr="00F22235">
        <w:rPr>
          <w:rFonts w:hint="eastAsia"/>
          <w:b/>
          <w:bCs/>
          <w:sz w:val="18"/>
          <w:szCs w:val="18"/>
        </w:rPr>
        <w:t>Strengths and Limitations of the Tool</w:t>
      </w:r>
    </w:p>
    <w:p w14:paraId="6F6364C7" w14:textId="77777777" w:rsidR="008E1D97" w:rsidRPr="008E1D97" w:rsidRDefault="008E1D97" w:rsidP="008E1D97">
      <w:pPr>
        <w:rPr>
          <w:rFonts w:hint="eastAsia"/>
          <w:sz w:val="18"/>
          <w:szCs w:val="18"/>
        </w:rPr>
      </w:pPr>
      <w:r w:rsidRPr="008E1D97">
        <w:rPr>
          <w:rFonts w:hint="eastAsia"/>
          <w:sz w:val="18"/>
          <w:szCs w:val="18"/>
        </w:rPr>
        <w:t>In your opinion, what are the most prominent strengths of this tool for completing such tasks?</w:t>
      </w:r>
    </w:p>
    <w:p w14:paraId="531E0EE4" w14:textId="77777777" w:rsidR="008E1D97" w:rsidRPr="008E1D97" w:rsidRDefault="008E1D97" w:rsidP="008E1D97">
      <w:pPr>
        <w:rPr>
          <w:rFonts w:hint="eastAsia"/>
          <w:sz w:val="18"/>
          <w:szCs w:val="18"/>
        </w:rPr>
      </w:pPr>
      <w:r w:rsidRPr="008E1D97">
        <w:rPr>
          <w:rFonts w:hint="eastAsia"/>
          <w:sz w:val="18"/>
          <w:szCs w:val="18"/>
        </w:rPr>
        <w:t>What aspects most need improvement and negatively affect usage?</w:t>
      </w:r>
    </w:p>
    <w:p w14:paraId="432E308C" w14:textId="77777777" w:rsidR="008E1D97" w:rsidRPr="008E1D97" w:rsidRDefault="008E1D97" w:rsidP="008E1D97">
      <w:pPr>
        <w:rPr>
          <w:rFonts w:hint="eastAsia"/>
          <w:sz w:val="18"/>
          <w:szCs w:val="18"/>
        </w:rPr>
      </w:pPr>
      <w:r w:rsidRPr="008E1D97">
        <w:rPr>
          <w:rFonts w:hint="eastAsia"/>
          <w:sz w:val="18"/>
          <w:szCs w:val="18"/>
        </w:rPr>
        <w:t>(If the participant only used Sou-</w:t>
      </w:r>
      <w:proofErr w:type="spellStart"/>
      <w:r w:rsidRPr="008E1D97">
        <w:rPr>
          <w:rFonts w:hint="eastAsia"/>
          <w:sz w:val="18"/>
          <w:szCs w:val="18"/>
        </w:rPr>
        <w:t>yun</w:t>
      </w:r>
      <w:proofErr w:type="spellEnd"/>
      <w:r w:rsidRPr="008E1D97">
        <w:rPr>
          <w:rFonts w:hint="eastAsia"/>
          <w:sz w:val="18"/>
          <w:szCs w:val="18"/>
        </w:rPr>
        <w:t>)</w:t>
      </w:r>
    </w:p>
    <w:p w14:paraId="5E093E07" w14:textId="77777777" w:rsidR="008E1D97" w:rsidRPr="008E1D97" w:rsidRDefault="008E1D97" w:rsidP="008E1D97">
      <w:pPr>
        <w:rPr>
          <w:rFonts w:hint="eastAsia"/>
          <w:sz w:val="18"/>
          <w:szCs w:val="18"/>
        </w:rPr>
      </w:pPr>
      <w:r w:rsidRPr="008E1D97">
        <w:rPr>
          <w:rFonts w:hint="eastAsia"/>
          <w:sz w:val="18"/>
          <w:szCs w:val="18"/>
        </w:rPr>
        <w:t xml:space="preserve">Next, I will briefly show you the interface and functions of </w:t>
      </w:r>
      <w:proofErr w:type="spellStart"/>
      <w:r w:rsidRPr="008E1D97">
        <w:rPr>
          <w:rFonts w:hint="eastAsia"/>
          <w:sz w:val="18"/>
          <w:szCs w:val="18"/>
        </w:rPr>
        <w:t>VerseColor</w:t>
      </w:r>
      <w:proofErr w:type="spellEnd"/>
      <w:r w:rsidRPr="008E1D97">
        <w:rPr>
          <w:rFonts w:hint="eastAsia"/>
          <w:sz w:val="18"/>
          <w:szCs w:val="18"/>
        </w:rPr>
        <w:t>, the interactive color imagery system.</w:t>
      </w:r>
    </w:p>
    <w:p w14:paraId="239D8436" w14:textId="77777777" w:rsidR="008E1D97" w:rsidRPr="008E1D97" w:rsidRDefault="008E1D97" w:rsidP="008E1D97">
      <w:pPr>
        <w:rPr>
          <w:rFonts w:hint="eastAsia"/>
          <w:sz w:val="18"/>
          <w:szCs w:val="18"/>
        </w:rPr>
      </w:pPr>
      <w:r w:rsidRPr="008E1D97">
        <w:rPr>
          <w:rFonts w:hint="eastAsia"/>
          <w:sz w:val="18"/>
          <w:szCs w:val="18"/>
        </w:rPr>
        <w:t>In your opinion, can such a visual and associative tool better meet your needs for learning, analyzing, and writing about poetic colors? Why?</w:t>
      </w:r>
    </w:p>
    <w:p w14:paraId="6CE5D425" w14:textId="77777777" w:rsidR="008E1D97" w:rsidRPr="008E1D97" w:rsidRDefault="008E1D97" w:rsidP="008E1D97">
      <w:pPr>
        <w:rPr>
          <w:rFonts w:hint="eastAsia"/>
          <w:sz w:val="18"/>
          <w:szCs w:val="18"/>
        </w:rPr>
      </w:pPr>
      <w:r w:rsidRPr="008E1D97">
        <w:rPr>
          <w:rFonts w:hint="eastAsia"/>
          <w:sz w:val="18"/>
          <w:szCs w:val="18"/>
        </w:rPr>
        <w:t xml:space="preserve">(If the participant used </w:t>
      </w:r>
      <w:proofErr w:type="spellStart"/>
      <w:r w:rsidRPr="008E1D97">
        <w:rPr>
          <w:rFonts w:hint="eastAsia"/>
          <w:sz w:val="18"/>
          <w:szCs w:val="18"/>
        </w:rPr>
        <w:t>VerseColor</w:t>
      </w:r>
      <w:proofErr w:type="spellEnd"/>
      <w:r w:rsidRPr="008E1D97">
        <w:rPr>
          <w:rFonts w:hint="eastAsia"/>
          <w:sz w:val="18"/>
          <w:szCs w:val="18"/>
        </w:rPr>
        <w:t>: skip the above section)</w:t>
      </w:r>
    </w:p>
    <w:p w14:paraId="4808890D" w14:textId="77777777" w:rsidR="008E1D97" w:rsidRPr="00F22235" w:rsidRDefault="008E1D97" w:rsidP="008E1D97">
      <w:pPr>
        <w:rPr>
          <w:rFonts w:hint="eastAsia"/>
          <w:b/>
          <w:bCs/>
          <w:sz w:val="18"/>
          <w:szCs w:val="18"/>
        </w:rPr>
      </w:pPr>
      <w:r w:rsidRPr="00F22235">
        <w:rPr>
          <w:rFonts w:hint="eastAsia"/>
          <w:b/>
          <w:bCs/>
          <w:sz w:val="18"/>
          <w:szCs w:val="18"/>
        </w:rPr>
        <w:t>Functional Requirements and Usage Intention</w:t>
      </w:r>
    </w:p>
    <w:p w14:paraId="0A7E8A13" w14:textId="77777777" w:rsidR="008E1D97" w:rsidRPr="008E1D97" w:rsidRDefault="008E1D97" w:rsidP="008E1D97">
      <w:pPr>
        <w:rPr>
          <w:rFonts w:hint="eastAsia"/>
          <w:sz w:val="18"/>
          <w:szCs w:val="18"/>
        </w:rPr>
      </w:pPr>
      <w:r w:rsidRPr="008E1D97">
        <w:rPr>
          <w:rFonts w:hint="eastAsia"/>
          <w:sz w:val="18"/>
          <w:szCs w:val="18"/>
        </w:rPr>
        <w:t>If you need to complete poetry appreciation, assignments, or research in the future, would you be willing to continue using such tools?</w:t>
      </w:r>
    </w:p>
    <w:p w14:paraId="33839FEB" w14:textId="77777777" w:rsidR="008E1D97" w:rsidRPr="008E1D97" w:rsidRDefault="008E1D97" w:rsidP="008E1D97">
      <w:pPr>
        <w:rPr>
          <w:rFonts w:hint="eastAsia"/>
          <w:sz w:val="18"/>
          <w:szCs w:val="18"/>
        </w:rPr>
      </w:pPr>
      <w:r w:rsidRPr="008E1D97">
        <w:rPr>
          <w:rFonts w:hint="eastAsia"/>
          <w:sz w:val="18"/>
          <w:szCs w:val="18"/>
        </w:rPr>
        <w:t>What additional contents in functions, presentation, or learning support would make it more helpful?</w:t>
      </w:r>
    </w:p>
    <w:p w14:paraId="5B9AC9DE" w14:textId="77777777" w:rsidR="008E1D97" w:rsidRPr="00F22235" w:rsidRDefault="008E1D97" w:rsidP="008E1D97">
      <w:pPr>
        <w:rPr>
          <w:rFonts w:hint="eastAsia"/>
          <w:sz w:val="24"/>
        </w:rPr>
      </w:pPr>
      <w:r w:rsidRPr="00F22235">
        <w:rPr>
          <w:rFonts w:hint="eastAsia"/>
          <w:sz w:val="24"/>
        </w:rPr>
        <w:t>Closing</w:t>
      </w:r>
    </w:p>
    <w:p w14:paraId="16230565" w14:textId="5C3F3F22" w:rsidR="001A3257" w:rsidRPr="008E1D97" w:rsidRDefault="008E1D97" w:rsidP="008E1D97">
      <w:pPr>
        <w:rPr>
          <w:rFonts w:hint="eastAsia"/>
        </w:rPr>
      </w:pPr>
      <w:r w:rsidRPr="008E1D97">
        <w:rPr>
          <w:rFonts w:hint="eastAsia"/>
          <w:sz w:val="18"/>
          <w:szCs w:val="18"/>
        </w:rPr>
        <w:t>Thank you for your cooperation and honest feedback. This experiment and interview are now completed.</w:t>
      </w:r>
    </w:p>
    <w:sectPr w:rsidR="001A3257" w:rsidRPr="008E1D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09225" w14:textId="77777777" w:rsidR="00731155" w:rsidRDefault="00731155">
      <w:pPr>
        <w:spacing w:line="240" w:lineRule="auto"/>
        <w:rPr>
          <w:rFonts w:hint="eastAsia"/>
        </w:rPr>
      </w:pPr>
      <w:r>
        <w:separator/>
      </w:r>
    </w:p>
  </w:endnote>
  <w:endnote w:type="continuationSeparator" w:id="0">
    <w:p w14:paraId="27D4FF45" w14:textId="77777777" w:rsidR="00731155" w:rsidRDefault="0073115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8A606" w14:textId="77777777" w:rsidR="00731155" w:rsidRDefault="00731155">
      <w:pPr>
        <w:spacing w:after="0"/>
        <w:rPr>
          <w:rFonts w:hint="eastAsia"/>
        </w:rPr>
      </w:pPr>
      <w:r>
        <w:separator/>
      </w:r>
    </w:p>
  </w:footnote>
  <w:footnote w:type="continuationSeparator" w:id="0">
    <w:p w14:paraId="51E10AEC" w14:textId="77777777" w:rsidR="00731155" w:rsidRDefault="00731155">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640"/>
    <w:rsid w:val="00002721"/>
    <w:rsid w:val="00015B29"/>
    <w:rsid w:val="00017079"/>
    <w:rsid w:val="000259A9"/>
    <w:rsid w:val="00027EEF"/>
    <w:rsid w:val="00032384"/>
    <w:rsid w:val="000357C3"/>
    <w:rsid w:val="00041E16"/>
    <w:rsid w:val="000507C9"/>
    <w:rsid w:val="000511E6"/>
    <w:rsid w:val="00057F15"/>
    <w:rsid w:val="0006085B"/>
    <w:rsid w:val="0006637A"/>
    <w:rsid w:val="00074BE0"/>
    <w:rsid w:val="00086802"/>
    <w:rsid w:val="000A0455"/>
    <w:rsid w:val="000B6513"/>
    <w:rsid w:val="000C2AC9"/>
    <w:rsid w:val="000C404A"/>
    <w:rsid w:val="000D248E"/>
    <w:rsid w:val="000E11E7"/>
    <w:rsid w:val="000E5112"/>
    <w:rsid w:val="000F2149"/>
    <w:rsid w:val="000F7C32"/>
    <w:rsid w:val="001026A7"/>
    <w:rsid w:val="00112E6D"/>
    <w:rsid w:val="00115ADA"/>
    <w:rsid w:val="001164B4"/>
    <w:rsid w:val="00116F33"/>
    <w:rsid w:val="00117648"/>
    <w:rsid w:val="00121B05"/>
    <w:rsid w:val="001314EF"/>
    <w:rsid w:val="0013548C"/>
    <w:rsid w:val="00145633"/>
    <w:rsid w:val="00146AD2"/>
    <w:rsid w:val="00147937"/>
    <w:rsid w:val="00157E8D"/>
    <w:rsid w:val="00170939"/>
    <w:rsid w:val="001744A2"/>
    <w:rsid w:val="001907A1"/>
    <w:rsid w:val="0019082C"/>
    <w:rsid w:val="00194D6B"/>
    <w:rsid w:val="001A3257"/>
    <w:rsid w:val="001A49E5"/>
    <w:rsid w:val="001B06B9"/>
    <w:rsid w:val="001B1BE0"/>
    <w:rsid w:val="001B6C59"/>
    <w:rsid w:val="001C03C4"/>
    <w:rsid w:val="001D23BF"/>
    <w:rsid w:val="001E2019"/>
    <w:rsid w:val="001E229A"/>
    <w:rsid w:val="00207412"/>
    <w:rsid w:val="00211C30"/>
    <w:rsid w:val="0021518C"/>
    <w:rsid w:val="002161CD"/>
    <w:rsid w:val="00221B5E"/>
    <w:rsid w:val="00223406"/>
    <w:rsid w:val="00225803"/>
    <w:rsid w:val="00226843"/>
    <w:rsid w:val="00232847"/>
    <w:rsid w:val="00241357"/>
    <w:rsid w:val="0024719B"/>
    <w:rsid w:val="00290214"/>
    <w:rsid w:val="00292CDE"/>
    <w:rsid w:val="002A0FA7"/>
    <w:rsid w:val="002A2384"/>
    <w:rsid w:val="002B3D7F"/>
    <w:rsid w:val="002B79EB"/>
    <w:rsid w:val="002C4F5D"/>
    <w:rsid w:val="002D7640"/>
    <w:rsid w:val="002E2D05"/>
    <w:rsid w:val="002E3A9D"/>
    <w:rsid w:val="002F09DF"/>
    <w:rsid w:val="002F4E1B"/>
    <w:rsid w:val="00300375"/>
    <w:rsid w:val="00310F96"/>
    <w:rsid w:val="00316CF7"/>
    <w:rsid w:val="00324D3D"/>
    <w:rsid w:val="0032531F"/>
    <w:rsid w:val="0034552C"/>
    <w:rsid w:val="00360E33"/>
    <w:rsid w:val="00367636"/>
    <w:rsid w:val="003678F9"/>
    <w:rsid w:val="00371EFD"/>
    <w:rsid w:val="0038004F"/>
    <w:rsid w:val="00385705"/>
    <w:rsid w:val="00390F9A"/>
    <w:rsid w:val="00391D4E"/>
    <w:rsid w:val="00392CBE"/>
    <w:rsid w:val="0039370A"/>
    <w:rsid w:val="003A1D3D"/>
    <w:rsid w:val="003A7C45"/>
    <w:rsid w:val="003B1ECB"/>
    <w:rsid w:val="003B6B2C"/>
    <w:rsid w:val="003B7770"/>
    <w:rsid w:val="003C12C6"/>
    <w:rsid w:val="003C1DB4"/>
    <w:rsid w:val="003C2306"/>
    <w:rsid w:val="003C28D7"/>
    <w:rsid w:val="003C746E"/>
    <w:rsid w:val="003D4027"/>
    <w:rsid w:val="003F495A"/>
    <w:rsid w:val="00400CC3"/>
    <w:rsid w:val="00411B29"/>
    <w:rsid w:val="00412D61"/>
    <w:rsid w:val="00416346"/>
    <w:rsid w:val="0042669D"/>
    <w:rsid w:val="00430520"/>
    <w:rsid w:val="00432345"/>
    <w:rsid w:val="00437A33"/>
    <w:rsid w:val="00442BDF"/>
    <w:rsid w:val="00461459"/>
    <w:rsid w:val="004660BA"/>
    <w:rsid w:val="004766E2"/>
    <w:rsid w:val="004A1A01"/>
    <w:rsid w:val="004B34D2"/>
    <w:rsid w:val="004B495D"/>
    <w:rsid w:val="004B7C24"/>
    <w:rsid w:val="004C673B"/>
    <w:rsid w:val="004E06C6"/>
    <w:rsid w:val="004E6D63"/>
    <w:rsid w:val="004F12F6"/>
    <w:rsid w:val="004F7E75"/>
    <w:rsid w:val="00500D69"/>
    <w:rsid w:val="00501A93"/>
    <w:rsid w:val="005223C6"/>
    <w:rsid w:val="00525773"/>
    <w:rsid w:val="00531366"/>
    <w:rsid w:val="0053250F"/>
    <w:rsid w:val="00532EE7"/>
    <w:rsid w:val="00535F10"/>
    <w:rsid w:val="0054042F"/>
    <w:rsid w:val="00542DC9"/>
    <w:rsid w:val="00546FF8"/>
    <w:rsid w:val="00565A0F"/>
    <w:rsid w:val="00567334"/>
    <w:rsid w:val="00577EBC"/>
    <w:rsid w:val="00582626"/>
    <w:rsid w:val="0058276D"/>
    <w:rsid w:val="00582997"/>
    <w:rsid w:val="005842C6"/>
    <w:rsid w:val="00587D3E"/>
    <w:rsid w:val="005A06F6"/>
    <w:rsid w:val="005A0C49"/>
    <w:rsid w:val="005A3F84"/>
    <w:rsid w:val="005A4F4C"/>
    <w:rsid w:val="005B1ECA"/>
    <w:rsid w:val="005C2A1B"/>
    <w:rsid w:val="005E2C42"/>
    <w:rsid w:val="005E2CB0"/>
    <w:rsid w:val="005E5244"/>
    <w:rsid w:val="005F253D"/>
    <w:rsid w:val="005F46A1"/>
    <w:rsid w:val="005F74CA"/>
    <w:rsid w:val="0060088A"/>
    <w:rsid w:val="00601FF1"/>
    <w:rsid w:val="00602CA4"/>
    <w:rsid w:val="00603961"/>
    <w:rsid w:val="00613B79"/>
    <w:rsid w:val="006336A1"/>
    <w:rsid w:val="00633C4D"/>
    <w:rsid w:val="00634DBA"/>
    <w:rsid w:val="00642A89"/>
    <w:rsid w:val="006767A1"/>
    <w:rsid w:val="006A39DC"/>
    <w:rsid w:val="006A6B19"/>
    <w:rsid w:val="006B26BC"/>
    <w:rsid w:val="006B3BC3"/>
    <w:rsid w:val="006B5620"/>
    <w:rsid w:val="006D6468"/>
    <w:rsid w:val="006E2C79"/>
    <w:rsid w:val="006E5E39"/>
    <w:rsid w:val="006E5E7A"/>
    <w:rsid w:val="006E6D1A"/>
    <w:rsid w:val="006E6D2E"/>
    <w:rsid w:val="006F43B8"/>
    <w:rsid w:val="007008B6"/>
    <w:rsid w:val="00711259"/>
    <w:rsid w:val="00711A53"/>
    <w:rsid w:val="00714AAC"/>
    <w:rsid w:val="00720C37"/>
    <w:rsid w:val="007225AE"/>
    <w:rsid w:val="0072779C"/>
    <w:rsid w:val="00731155"/>
    <w:rsid w:val="007317C6"/>
    <w:rsid w:val="00737171"/>
    <w:rsid w:val="007410C9"/>
    <w:rsid w:val="007425A8"/>
    <w:rsid w:val="007439C8"/>
    <w:rsid w:val="00743F2B"/>
    <w:rsid w:val="0075731A"/>
    <w:rsid w:val="00757B0C"/>
    <w:rsid w:val="0076059B"/>
    <w:rsid w:val="00760E23"/>
    <w:rsid w:val="00761F8B"/>
    <w:rsid w:val="00763394"/>
    <w:rsid w:val="0076737C"/>
    <w:rsid w:val="00771AB5"/>
    <w:rsid w:val="007722B6"/>
    <w:rsid w:val="00775BFE"/>
    <w:rsid w:val="00790D09"/>
    <w:rsid w:val="00791C56"/>
    <w:rsid w:val="007A3866"/>
    <w:rsid w:val="007C0970"/>
    <w:rsid w:val="007C0D35"/>
    <w:rsid w:val="007C57A6"/>
    <w:rsid w:val="007C5C6A"/>
    <w:rsid w:val="007D26F0"/>
    <w:rsid w:val="007D7E95"/>
    <w:rsid w:val="007E09FA"/>
    <w:rsid w:val="007E348A"/>
    <w:rsid w:val="007E6D53"/>
    <w:rsid w:val="007F1E74"/>
    <w:rsid w:val="007F6F88"/>
    <w:rsid w:val="00801A8E"/>
    <w:rsid w:val="00802EB0"/>
    <w:rsid w:val="00817676"/>
    <w:rsid w:val="00824892"/>
    <w:rsid w:val="00832D00"/>
    <w:rsid w:val="00833583"/>
    <w:rsid w:val="00835B07"/>
    <w:rsid w:val="00853FDA"/>
    <w:rsid w:val="00865820"/>
    <w:rsid w:val="00885035"/>
    <w:rsid w:val="008A030D"/>
    <w:rsid w:val="008A115E"/>
    <w:rsid w:val="008A3C2B"/>
    <w:rsid w:val="008A6104"/>
    <w:rsid w:val="008B266C"/>
    <w:rsid w:val="008C45C6"/>
    <w:rsid w:val="008C4899"/>
    <w:rsid w:val="008C650D"/>
    <w:rsid w:val="008D39E8"/>
    <w:rsid w:val="008E1D97"/>
    <w:rsid w:val="008E4204"/>
    <w:rsid w:val="008F03D9"/>
    <w:rsid w:val="008F11CC"/>
    <w:rsid w:val="008F2E17"/>
    <w:rsid w:val="0090179F"/>
    <w:rsid w:val="009027BD"/>
    <w:rsid w:val="00905B06"/>
    <w:rsid w:val="00921678"/>
    <w:rsid w:val="00926676"/>
    <w:rsid w:val="009452AD"/>
    <w:rsid w:val="00947054"/>
    <w:rsid w:val="00964A4E"/>
    <w:rsid w:val="00977EB5"/>
    <w:rsid w:val="00980761"/>
    <w:rsid w:val="00985573"/>
    <w:rsid w:val="00985AE0"/>
    <w:rsid w:val="00986DD7"/>
    <w:rsid w:val="00987939"/>
    <w:rsid w:val="009A30E3"/>
    <w:rsid w:val="009A7418"/>
    <w:rsid w:val="009B064E"/>
    <w:rsid w:val="009D0AAD"/>
    <w:rsid w:val="009D360B"/>
    <w:rsid w:val="009E33FD"/>
    <w:rsid w:val="009F3B9A"/>
    <w:rsid w:val="009F44D3"/>
    <w:rsid w:val="009F4AC9"/>
    <w:rsid w:val="00A02442"/>
    <w:rsid w:val="00A05DDC"/>
    <w:rsid w:val="00A12E25"/>
    <w:rsid w:val="00A16086"/>
    <w:rsid w:val="00A22108"/>
    <w:rsid w:val="00A25EAA"/>
    <w:rsid w:val="00A3251B"/>
    <w:rsid w:val="00A337A0"/>
    <w:rsid w:val="00A6209D"/>
    <w:rsid w:val="00A62660"/>
    <w:rsid w:val="00A76C6D"/>
    <w:rsid w:val="00A81E8E"/>
    <w:rsid w:val="00A82E7F"/>
    <w:rsid w:val="00A90761"/>
    <w:rsid w:val="00A9155D"/>
    <w:rsid w:val="00AB5C1F"/>
    <w:rsid w:val="00AD37AE"/>
    <w:rsid w:val="00AD594B"/>
    <w:rsid w:val="00AE493C"/>
    <w:rsid w:val="00AF71FB"/>
    <w:rsid w:val="00B01CB2"/>
    <w:rsid w:val="00B20768"/>
    <w:rsid w:val="00B22EB4"/>
    <w:rsid w:val="00B30958"/>
    <w:rsid w:val="00B370E1"/>
    <w:rsid w:val="00B53F4A"/>
    <w:rsid w:val="00B74E01"/>
    <w:rsid w:val="00B90A9F"/>
    <w:rsid w:val="00BC73F2"/>
    <w:rsid w:val="00BD4711"/>
    <w:rsid w:val="00BE446B"/>
    <w:rsid w:val="00BE4471"/>
    <w:rsid w:val="00BF6D35"/>
    <w:rsid w:val="00C00628"/>
    <w:rsid w:val="00C0327C"/>
    <w:rsid w:val="00C128C9"/>
    <w:rsid w:val="00C227DD"/>
    <w:rsid w:val="00C35624"/>
    <w:rsid w:val="00C4146A"/>
    <w:rsid w:val="00C475C4"/>
    <w:rsid w:val="00C63BAA"/>
    <w:rsid w:val="00C7374B"/>
    <w:rsid w:val="00C776D4"/>
    <w:rsid w:val="00C87E46"/>
    <w:rsid w:val="00CA41E8"/>
    <w:rsid w:val="00CC26DA"/>
    <w:rsid w:val="00CC4027"/>
    <w:rsid w:val="00CC69E6"/>
    <w:rsid w:val="00CC709E"/>
    <w:rsid w:val="00CE5A3E"/>
    <w:rsid w:val="00CF082C"/>
    <w:rsid w:val="00CF30FF"/>
    <w:rsid w:val="00CF3381"/>
    <w:rsid w:val="00D15AD7"/>
    <w:rsid w:val="00D16174"/>
    <w:rsid w:val="00D236D3"/>
    <w:rsid w:val="00D31AAC"/>
    <w:rsid w:val="00D63657"/>
    <w:rsid w:val="00D65B55"/>
    <w:rsid w:val="00D67A79"/>
    <w:rsid w:val="00D80A78"/>
    <w:rsid w:val="00D811D4"/>
    <w:rsid w:val="00D854FC"/>
    <w:rsid w:val="00D92986"/>
    <w:rsid w:val="00D96FCF"/>
    <w:rsid w:val="00DA4732"/>
    <w:rsid w:val="00DC046E"/>
    <w:rsid w:val="00DC5241"/>
    <w:rsid w:val="00DC60A2"/>
    <w:rsid w:val="00DD0ED7"/>
    <w:rsid w:val="00DD56F0"/>
    <w:rsid w:val="00DE25D6"/>
    <w:rsid w:val="00DE2FE7"/>
    <w:rsid w:val="00DE7454"/>
    <w:rsid w:val="00DF4C81"/>
    <w:rsid w:val="00DF7D99"/>
    <w:rsid w:val="00E06E47"/>
    <w:rsid w:val="00E13CDE"/>
    <w:rsid w:val="00E20391"/>
    <w:rsid w:val="00E357A8"/>
    <w:rsid w:val="00E50312"/>
    <w:rsid w:val="00E51645"/>
    <w:rsid w:val="00E52CD5"/>
    <w:rsid w:val="00E634DA"/>
    <w:rsid w:val="00E65AFC"/>
    <w:rsid w:val="00E8144A"/>
    <w:rsid w:val="00E8171F"/>
    <w:rsid w:val="00E81884"/>
    <w:rsid w:val="00E9241B"/>
    <w:rsid w:val="00E92E06"/>
    <w:rsid w:val="00EA3912"/>
    <w:rsid w:val="00EA48BC"/>
    <w:rsid w:val="00EA61AD"/>
    <w:rsid w:val="00EC3862"/>
    <w:rsid w:val="00EC740E"/>
    <w:rsid w:val="00ED19E7"/>
    <w:rsid w:val="00ED248E"/>
    <w:rsid w:val="00ED7E7C"/>
    <w:rsid w:val="00EE267F"/>
    <w:rsid w:val="00EE3EC6"/>
    <w:rsid w:val="00EE6ACB"/>
    <w:rsid w:val="00EF5830"/>
    <w:rsid w:val="00EF70C5"/>
    <w:rsid w:val="00EF79FC"/>
    <w:rsid w:val="00F1247C"/>
    <w:rsid w:val="00F13611"/>
    <w:rsid w:val="00F159EA"/>
    <w:rsid w:val="00F15DFF"/>
    <w:rsid w:val="00F22235"/>
    <w:rsid w:val="00F357C1"/>
    <w:rsid w:val="00F41169"/>
    <w:rsid w:val="00F45427"/>
    <w:rsid w:val="00F471C3"/>
    <w:rsid w:val="00F654C3"/>
    <w:rsid w:val="00F808A9"/>
    <w:rsid w:val="00F963BA"/>
    <w:rsid w:val="00FB0B9C"/>
    <w:rsid w:val="00FC124B"/>
    <w:rsid w:val="00FC4172"/>
    <w:rsid w:val="00FC562F"/>
    <w:rsid w:val="00FC7391"/>
    <w:rsid w:val="00FF1189"/>
    <w:rsid w:val="5EEF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07803"/>
  <w15:docId w15:val="{F6B24153-DCAC-4B52-AE3A-C61C4BE4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AB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71AB5"/>
    <w:rPr>
      <w:kern w:val="2"/>
      <w:sz w:val="18"/>
      <w:szCs w:val="18"/>
      <w14:ligatures w14:val="standardContextual"/>
    </w:rPr>
  </w:style>
  <w:style w:type="paragraph" w:styleId="a5">
    <w:name w:val="footer"/>
    <w:basedOn w:val="a"/>
    <w:link w:val="a6"/>
    <w:uiPriority w:val="99"/>
    <w:unhideWhenUsed/>
    <w:rsid w:val="00771AB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71AB5"/>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~WRL0001.tmp</Template>
  <TotalTime>286</TotalTime>
  <Pages>1</Pages>
  <Words>1532</Words>
  <Characters>8490</Characters>
  <Application>Microsoft Office Word</Application>
  <DocSecurity>0</DocSecurity>
  <Lines>180</Lines>
  <Paragraphs>172</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尧 柯</dc:creator>
  <cp:lastModifiedBy>尧 柯</cp:lastModifiedBy>
  <cp:revision>16</cp:revision>
  <dcterms:created xsi:type="dcterms:W3CDTF">2026-05-08T11:26:00Z</dcterms:created>
  <dcterms:modified xsi:type="dcterms:W3CDTF">2026-05-14T03:23:00Z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1EA0AA94314CF5BB26F5FD697CFF37A3_42</vt:lpwstr>
  </property>
</Properties>
</file>